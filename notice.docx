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ED4DE" w14:textId="2510E429" w:rsidR="00E279B8" w:rsidRDefault="00000000" w:rsidP="00E279B8">
      <w:pPr>
        <w:pStyle w:val="Sous-titre"/>
      </w:pPr>
      <w:sdt>
        <w:sdtPr>
          <w:alias w:val="Version :"/>
          <w:tag w:val="Version :"/>
          <w:id w:val="-907991857"/>
          <w:placeholder>
            <w:docPart w:val="6601F5DC9CE4492FA1F1D50A7D7A2744"/>
          </w:placeholder>
          <w:temporary/>
          <w:showingPlcHdr/>
          <w15:appearance w15:val="hidden"/>
        </w:sdtPr>
        <w:sdtContent>
          <w:r w:rsidR="00B87079">
            <w:rPr>
              <w:lang w:bidi="fr-FR"/>
            </w:rPr>
            <w:t>Version</w:t>
          </w:r>
        </w:sdtContent>
      </w:sdt>
      <w:r w:rsidR="00E279B8">
        <w:rPr>
          <w:lang w:bidi="fr-FR"/>
        </w:rPr>
        <w:t xml:space="preserve"> </w:t>
      </w:r>
      <w:r w:rsidR="00D02CE3">
        <w:t>1.0</w:t>
      </w:r>
    </w:p>
    <w:p w14:paraId="31791959" w14:textId="520CB159" w:rsidR="00E279B8" w:rsidRDefault="00D02CE3" w:rsidP="00E279B8">
      <w:pPr>
        <w:pStyle w:val="Sous-titre"/>
      </w:pPr>
      <w:r>
        <w:t>30/07/2022</w:t>
      </w:r>
    </w:p>
    <w:p w14:paraId="0DCE36DD" w14:textId="77777777" w:rsidR="00E279B8" w:rsidRDefault="00E279B8" w:rsidP="002B21AE">
      <w:pPr>
        <w:pStyle w:val="Logo"/>
        <w:tabs>
          <w:tab w:val="left" w:pos="6282"/>
        </w:tabs>
      </w:pPr>
      <w:r>
        <w:rPr>
          <w:lang w:bidi="fr-FR"/>
        </w:rPr>
        <w:drawing>
          <wp:inline distT="0" distB="0" distL="0" distR="0" wp14:anchorId="404A77E5" wp14:editId="47ADC133">
            <wp:extent cx="1806344" cy="1447799"/>
            <wp:effectExtent l="0" t="0" r="3810" b="635"/>
            <wp:docPr id="8" name="Image 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 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6344" cy="14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735C" w14:textId="6BD8EC18" w:rsidR="00E279B8" w:rsidRDefault="00000000" w:rsidP="00E279B8">
      <w:pPr>
        <w:pStyle w:val="Sous-titre"/>
      </w:pPr>
      <w:sdt>
        <w:sdtPr>
          <w:alias w:val="Entrez votre nom :"/>
          <w:tag w:val="Entrez votre nom :"/>
          <w:id w:val="-679964544"/>
          <w:placeholder>
            <w:docPart w:val="57F4F1FD62A44966B5EC275D0E3633E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D02CE3">
            <w:t>Posadas Humberto</w:t>
          </w:r>
        </w:sdtContent>
      </w:sdt>
    </w:p>
    <w:p w14:paraId="2725574E" w14:textId="397C81C7" w:rsidR="00E279B8" w:rsidRPr="00D02CE3" w:rsidRDefault="00000000" w:rsidP="00E279B8">
      <w:pPr>
        <w:pStyle w:val="Coordonnes"/>
      </w:pPr>
      <w:sdt>
        <w:sdtPr>
          <w:alias w:val="Entrez le nom de l’entreprise :"/>
          <w:tag w:val=""/>
          <w:id w:val="442581965"/>
          <w:placeholder>
            <w:docPart w:val="417F45D848E5474995CDAFFFEDAE3123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Content>
          <w:r w:rsidR="00B964B1">
            <w:t>Bachelor</w:t>
          </w:r>
        </w:sdtContent>
      </w:sdt>
    </w:p>
    <w:p w14:paraId="5E931EBB" w14:textId="4606CDBE" w:rsidR="00E279B8" w:rsidRDefault="00000000" w:rsidP="00714CE5">
      <w:pPr>
        <w:pStyle w:val="Coordonnes"/>
      </w:pPr>
      <w:sdt>
        <w:sdtPr>
          <w:alias w:val="Entrez l’adresse de l’entreprise :"/>
          <w:tag w:val="Entrez l’adresse de l’entreprise :"/>
          <w:id w:val="1489432431"/>
          <w:placeholder>
            <w:docPart w:val="B1D237592578484BAC26683F11F08CEA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Content>
          <w:r w:rsidR="00D02CE3">
            <w:t>Studi</w:t>
          </w:r>
        </w:sdtContent>
      </w:sdt>
    </w:p>
    <w:p w14:paraId="4D0ECC24" w14:textId="77777777" w:rsidR="00907CBB" w:rsidRDefault="00907CBB" w:rsidP="00E279B8">
      <w:pPr>
        <w:rPr>
          <w:noProof/>
        </w:rPr>
      </w:pPr>
    </w:p>
    <w:p w14:paraId="61C43C4E" w14:textId="49061B53" w:rsidR="00907CBB" w:rsidRDefault="00000000" w:rsidP="003175EB">
      <w:pPr>
        <w:pStyle w:val="Titre1"/>
      </w:pPr>
      <w:sdt>
        <w:sdtPr>
          <w:alias w:val="Entrez le titre :"/>
          <w:tag w:val=""/>
          <w:id w:val="1901021919"/>
          <w:placeholder>
            <w:docPart w:val="00F6E054828F48A2846E26658662807E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EndPr>
          <w:rPr>
            <w:sz w:val="28"/>
            <w:szCs w:val="28"/>
          </w:rPr>
        </w:sdtEndPr>
        <w:sdtContent>
          <w:r w:rsidR="00B964B1">
            <w:t>Notice d’utilisation</w:t>
          </w:r>
        </w:sdtContent>
      </w:sdt>
    </w:p>
    <w:p w14:paraId="42B87901" w14:textId="3A06FABF" w:rsidR="00995659" w:rsidRDefault="00995659" w:rsidP="00995659"/>
    <w:p w14:paraId="38CE53FE" w14:textId="5E79129C" w:rsidR="00995659" w:rsidRDefault="00995659" w:rsidP="00995659"/>
    <w:p w14:paraId="65CBD49E" w14:textId="57A8AB75" w:rsidR="00995659" w:rsidRDefault="00995659" w:rsidP="00995659"/>
    <w:p w14:paraId="7CC67D38" w14:textId="7A39A498" w:rsidR="00995659" w:rsidRDefault="00995659" w:rsidP="00995659">
      <w:pPr>
        <w:pStyle w:val="Titre"/>
        <w:jc w:val="center"/>
      </w:pPr>
      <w:r>
        <w:lastRenderedPageBreak/>
        <w:t>Bienvenue a l’application List CRUD APP</w:t>
      </w:r>
    </w:p>
    <w:p w14:paraId="106C4B9D" w14:textId="259D8B32" w:rsidR="003175EB" w:rsidRDefault="003175EB" w:rsidP="003175EB"/>
    <w:p w14:paraId="27F1C9BE" w14:textId="77777777" w:rsidR="003175EB" w:rsidRPr="003175EB" w:rsidRDefault="003175EB" w:rsidP="003175EB"/>
    <w:p w14:paraId="4F033738" w14:textId="1410A9C4" w:rsidR="00995659" w:rsidRPr="003175EB" w:rsidRDefault="00995659" w:rsidP="003175EB">
      <w:pPr>
        <w:pStyle w:val="Titre1"/>
      </w:pPr>
      <w:r w:rsidRPr="003175EB">
        <w:t>Description du projet</w:t>
      </w:r>
    </w:p>
    <w:p w14:paraId="5E4D72A8" w14:textId="32034B04" w:rsidR="00995659" w:rsidRDefault="00995659" w:rsidP="00995659">
      <w:r>
        <w:t>Il s’agit d’une application qui permet d’organiser plusieurs listes qui contiennent plusieurs tâches chaque listes.</w:t>
      </w:r>
    </w:p>
    <w:p w14:paraId="4361AFE5" w14:textId="1B6F32CB" w:rsidR="00AD5F13" w:rsidRDefault="00AD5F13" w:rsidP="00995659">
      <w:r>
        <w:t xml:space="preserve">Les fonctionnalités CRUD ont été partagés entre les listes et les tâches pour ne pas avoir </w:t>
      </w:r>
      <w:r w:rsidR="00050889">
        <w:t>une application</w:t>
      </w:r>
      <w:r>
        <w:t xml:space="preserve"> CRUD pour les listes et CRUD pour les tâches mais une version abstraite des fonctionnalités CRUD en se servant de MySQL </w:t>
      </w:r>
      <w:r w:rsidR="00050889">
        <w:t>pour apporter la persistance aux données.</w:t>
      </w:r>
      <w:r>
        <w:t xml:space="preserve"> </w:t>
      </w:r>
    </w:p>
    <w:p w14:paraId="3E382AB5" w14:textId="0BCB3946" w:rsidR="00995659" w:rsidRDefault="00995659" w:rsidP="00995659"/>
    <w:p w14:paraId="0E60EBE7" w14:textId="51E48F26" w:rsidR="00995659" w:rsidRDefault="00995659" w:rsidP="00995659">
      <w:pPr>
        <w:pStyle w:val="Titre2"/>
      </w:pPr>
      <w:r>
        <w:t>Les listes</w:t>
      </w:r>
    </w:p>
    <w:p w14:paraId="48549007" w14:textId="454ECB9E" w:rsidR="00995659" w:rsidRDefault="00995659" w:rsidP="00995659">
      <w:r>
        <w:t>Chaque liste est capable de stocker un nombre illimité des tâches</w:t>
      </w:r>
      <w:r w:rsidR="003175EB">
        <w:t>.</w:t>
      </w:r>
    </w:p>
    <w:p w14:paraId="7AE632FA" w14:textId="2F411304" w:rsidR="003175EB" w:rsidRDefault="003175EB" w:rsidP="003175EB">
      <w:pPr>
        <w:pStyle w:val="Titre2"/>
      </w:pPr>
      <w:r>
        <w:t>Les Tâches</w:t>
      </w:r>
    </w:p>
    <w:p w14:paraId="6E835FE9" w14:textId="54182CEA" w:rsidR="003175EB" w:rsidRDefault="003175EB" w:rsidP="003175EB">
      <w:r>
        <w:t xml:space="preserve">Chaque tâche est </w:t>
      </w:r>
      <w:r w:rsidR="00B964B1">
        <w:t>associée</w:t>
      </w:r>
      <w:r>
        <w:t xml:space="preserve"> </w:t>
      </w:r>
      <w:r w:rsidR="00B964B1">
        <w:t>à</w:t>
      </w:r>
      <w:r>
        <w:t xml:space="preserve"> une seule liste grâce au modèle de relation 1-N.</w:t>
      </w:r>
    </w:p>
    <w:p w14:paraId="6E81E302" w14:textId="77777777" w:rsidR="003175EB" w:rsidRDefault="003175EB" w:rsidP="003175EB"/>
    <w:p w14:paraId="5FF99259" w14:textId="04704DA8" w:rsidR="003175EB" w:rsidRDefault="003175EB" w:rsidP="003175EB"/>
    <w:p w14:paraId="635FDA08" w14:textId="3E71517C" w:rsidR="003175EB" w:rsidRDefault="003175EB" w:rsidP="003175EB">
      <w:pPr>
        <w:pStyle w:val="Titre1"/>
      </w:pPr>
      <w:r>
        <w:t>Les fonctionnalités du projet</w:t>
      </w:r>
    </w:p>
    <w:p w14:paraId="1C4FDD63" w14:textId="5CB8A0F2" w:rsidR="003175EB" w:rsidRPr="003175EB" w:rsidRDefault="003175EB" w:rsidP="003175EB">
      <w:pPr>
        <w:pStyle w:val="Titre2"/>
      </w:pPr>
      <w:r>
        <w:t xml:space="preserve">Fonctionnalités </w:t>
      </w:r>
      <w:r w:rsidR="00AD5F13">
        <w:t>DES LISTES</w:t>
      </w:r>
    </w:p>
    <w:p w14:paraId="0F5C5D27" w14:textId="77777777" w:rsidR="004B6AE7" w:rsidRDefault="00050889" w:rsidP="003175EB">
      <w:r>
        <w:t>Comme indiqué dans la description, les fonctionnalités du CRUD ont été partagés entre les listes et les tâches, Les listes vont mettre en place</w:t>
      </w:r>
      <w:r w:rsidR="004B6AE7">
        <w:t> :</w:t>
      </w:r>
    </w:p>
    <w:p w14:paraId="03823979" w14:textId="2458BCD1" w:rsidR="003175EB" w:rsidRPr="004B6AE7" w:rsidRDefault="00050889" w:rsidP="004B6AE7">
      <w:pPr>
        <w:pStyle w:val="Paragraphedeliste"/>
        <w:numPr>
          <w:ilvl w:val="0"/>
          <w:numId w:val="12"/>
        </w:numPr>
        <w:rPr>
          <w:b/>
          <w:bCs/>
        </w:rPr>
      </w:pPr>
      <w:r>
        <w:t xml:space="preserve">la </w:t>
      </w:r>
      <w:r w:rsidRPr="004B6AE7">
        <w:rPr>
          <w:b/>
          <w:bCs/>
        </w:rPr>
        <w:t>Création</w:t>
      </w:r>
      <w:r w:rsidR="004B6AE7">
        <w:rPr>
          <w:b/>
          <w:bCs/>
        </w:rPr>
        <w:t xml:space="preserve"> </w:t>
      </w:r>
      <w:r w:rsidR="004B6AE7">
        <w:t>en permettant de créer une nouvelle liste dans l’écran d’accueil de l’application.</w:t>
      </w:r>
    </w:p>
    <w:p w14:paraId="7B505E49" w14:textId="3994C12A" w:rsidR="004B6AE7" w:rsidRPr="004B6AE7" w:rsidRDefault="004B6AE7" w:rsidP="004B6AE7">
      <w:pPr>
        <w:pStyle w:val="Paragraphedeliste"/>
        <w:numPr>
          <w:ilvl w:val="0"/>
          <w:numId w:val="12"/>
        </w:numPr>
        <w:rPr>
          <w:b/>
          <w:bCs/>
        </w:rPr>
      </w:pPr>
      <w:r>
        <w:t xml:space="preserve">La </w:t>
      </w:r>
      <w:r w:rsidRPr="004B6AE7">
        <w:rPr>
          <w:b/>
          <w:bCs/>
        </w:rPr>
        <w:t>Lecture</w:t>
      </w:r>
      <w:r>
        <w:t xml:space="preserve"> en affichant toutes les listes déjà crées dans l’écran d’accueil de l’application</w:t>
      </w:r>
    </w:p>
    <w:p w14:paraId="0C271E84" w14:textId="7435FEF0" w:rsidR="00050889" w:rsidRDefault="00050889" w:rsidP="00050889">
      <w:pPr>
        <w:pStyle w:val="Titre2"/>
      </w:pPr>
      <w:r>
        <w:t>Fonctionnalités des tâches</w:t>
      </w:r>
    </w:p>
    <w:p w14:paraId="4D560713" w14:textId="77777777" w:rsidR="004B6AE7" w:rsidRDefault="00050889" w:rsidP="00050889">
      <w:r>
        <w:t>Les taches vont mettre en place</w:t>
      </w:r>
    </w:p>
    <w:p w14:paraId="5682349F" w14:textId="574F061B" w:rsidR="00050889" w:rsidRDefault="004B6AE7" w:rsidP="004B6AE7">
      <w:pPr>
        <w:pStyle w:val="Paragraphedeliste"/>
        <w:numPr>
          <w:ilvl w:val="0"/>
          <w:numId w:val="13"/>
        </w:numPr>
      </w:pPr>
      <w:r>
        <w:t>L</w:t>
      </w:r>
      <w:r w:rsidR="00050889">
        <w:t xml:space="preserve">a </w:t>
      </w:r>
      <w:r w:rsidRPr="004B6AE7">
        <w:rPr>
          <w:b/>
          <w:bCs/>
        </w:rPr>
        <w:t>Création</w:t>
      </w:r>
      <w:r>
        <w:rPr>
          <w:b/>
          <w:bCs/>
        </w:rPr>
        <w:t xml:space="preserve"> </w:t>
      </w:r>
      <w:r>
        <w:t>en permettant de créer des nouvelles tâches une fois qu’on a rentré dans le contenu d’une liste dans la page taches.php.</w:t>
      </w:r>
    </w:p>
    <w:p w14:paraId="0DAA112E" w14:textId="27F06B89" w:rsidR="004B6AE7" w:rsidRDefault="004B6AE7" w:rsidP="004B6AE7">
      <w:pPr>
        <w:pStyle w:val="Paragraphedeliste"/>
        <w:numPr>
          <w:ilvl w:val="0"/>
          <w:numId w:val="13"/>
        </w:numPr>
      </w:pPr>
      <w:r>
        <w:t xml:space="preserve">La </w:t>
      </w:r>
      <w:r>
        <w:rPr>
          <w:b/>
          <w:bCs/>
        </w:rPr>
        <w:t>Lecture</w:t>
      </w:r>
      <w:r>
        <w:t xml:space="preserve"> en affichant toutes les tâches qui composent la liste qui vient d’être ouverte dans la page taches.php</w:t>
      </w:r>
    </w:p>
    <w:p w14:paraId="4D5A1F0A" w14:textId="54F66EF4" w:rsidR="004B6AE7" w:rsidRDefault="004B6AE7" w:rsidP="004B6AE7">
      <w:pPr>
        <w:pStyle w:val="Paragraphedeliste"/>
        <w:numPr>
          <w:ilvl w:val="0"/>
          <w:numId w:val="13"/>
        </w:numPr>
      </w:pPr>
      <w:r>
        <w:t xml:space="preserve">La </w:t>
      </w:r>
      <w:r w:rsidRPr="004B6AE7">
        <w:rPr>
          <w:b/>
          <w:bCs/>
        </w:rPr>
        <w:t>Modification</w:t>
      </w:r>
      <w:r>
        <w:rPr>
          <w:b/>
          <w:bCs/>
        </w:rPr>
        <w:t xml:space="preserve"> </w:t>
      </w:r>
      <w:r>
        <w:t xml:space="preserve">d’une tache qui permettra de mettre </w:t>
      </w:r>
      <w:r w:rsidR="00A566E6">
        <w:t>à</w:t>
      </w:r>
      <w:r>
        <w:t xml:space="preserve"> jour le contenu d’une tache dans la page </w:t>
      </w:r>
      <w:r w:rsidR="00A566E6">
        <w:t>edit.php</w:t>
      </w:r>
    </w:p>
    <w:p w14:paraId="53088F61" w14:textId="08FF9AAB" w:rsidR="00A566E6" w:rsidRDefault="00A566E6" w:rsidP="004B6AE7">
      <w:pPr>
        <w:pStyle w:val="Paragraphedeliste"/>
        <w:numPr>
          <w:ilvl w:val="0"/>
          <w:numId w:val="13"/>
        </w:numPr>
      </w:pPr>
      <w:r>
        <w:t xml:space="preserve">La </w:t>
      </w:r>
      <w:r w:rsidRPr="00A566E6">
        <w:rPr>
          <w:b/>
          <w:bCs/>
        </w:rPr>
        <w:t>Suppression</w:t>
      </w:r>
      <w:r>
        <w:rPr>
          <w:b/>
          <w:bCs/>
        </w:rPr>
        <w:t xml:space="preserve"> </w:t>
      </w:r>
      <w:r>
        <w:t>d’une tâche dans la liste qui vient d’être ouverte dans la page taches.php.</w:t>
      </w:r>
    </w:p>
    <w:p w14:paraId="4CA211F2" w14:textId="78C6E059" w:rsidR="00A566E6" w:rsidRDefault="00A566E6" w:rsidP="00A566E6"/>
    <w:p w14:paraId="1B168B53" w14:textId="77777777" w:rsidR="00A566E6" w:rsidRDefault="00A566E6" w:rsidP="00A566E6"/>
    <w:p w14:paraId="5156F7C8" w14:textId="77777777" w:rsidR="00A566E6" w:rsidRDefault="00A566E6" w:rsidP="00A566E6"/>
    <w:p w14:paraId="324312DE" w14:textId="77777777" w:rsidR="00A566E6" w:rsidRDefault="00A566E6" w:rsidP="00A566E6"/>
    <w:p w14:paraId="3925992A" w14:textId="77777777" w:rsidR="00A566E6" w:rsidRDefault="00A566E6" w:rsidP="00A566E6"/>
    <w:p w14:paraId="683C9ED5" w14:textId="6476EA59" w:rsidR="00432BA1" w:rsidRDefault="00A566E6" w:rsidP="006B480A">
      <w:pPr>
        <w:pStyle w:val="Titre2"/>
      </w:pPr>
      <w:r>
        <w:lastRenderedPageBreak/>
        <w:t>Les choix techniques</w:t>
      </w:r>
    </w:p>
    <w:p w14:paraId="41094F05" w14:textId="77777777" w:rsidR="006B480A" w:rsidRPr="006B480A" w:rsidRDefault="006B480A" w:rsidP="006B480A"/>
    <w:p w14:paraId="728D6117" w14:textId="1467ABF5" w:rsidR="00432BA1" w:rsidRPr="00432BA1" w:rsidRDefault="00432BA1" w:rsidP="00432BA1">
      <w:pPr>
        <w:pStyle w:val="Titre3"/>
      </w:pPr>
      <w:r>
        <w:t>Langage de programmation</w:t>
      </w:r>
    </w:p>
    <w:p w14:paraId="3C57EE8F" w14:textId="22E6383D" w:rsidR="00432BA1" w:rsidRDefault="00A566E6" w:rsidP="006B480A">
      <w:r>
        <w:t xml:space="preserve">Pour ce projet j’ai choisi d’utiliser du </w:t>
      </w:r>
      <w:r w:rsidRPr="00432BA1">
        <w:rPr>
          <w:b/>
          <w:bCs/>
        </w:rPr>
        <w:t>PHP</w:t>
      </w:r>
      <w:r>
        <w:t xml:space="preserve"> sans framework, la raison est parce que c’est pour moi le langage de </w:t>
      </w:r>
      <w:r w:rsidR="00432BA1">
        <w:t>programmation qui</w:t>
      </w:r>
      <w:r>
        <w:t xml:space="preserve"> permet de créer des éléments html rapidement tout en rajoutant une logique du back-end et </w:t>
      </w:r>
      <w:r w:rsidR="00432BA1">
        <w:t>appliquant</w:t>
      </w:r>
      <w:r>
        <w:t xml:space="preserve"> une persistance des données grâce a la facilité pour </w:t>
      </w:r>
      <w:r w:rsidR="00432BA1">
        <w:t>lier</w:t>
      </w:r>
      <w:r>
        <w:t xml:space="preserve"> un projet avec une base de données</w:t>
      </w:r>
      <w:r w:rsidR="00432BA1">
        <w:t>.</w:t>
      </w:r>
    </w:p>
    <w:p w14:paraId="75082EA9" w14:textId="77777777" w:rsidR="006B480A" w:rsidRDefault="006B480A" w:rsidP="006B480A"/>
    <w:p w14:paraId="03D569A5" w14:textId="535343AC" w:rsidR="00432BA1" w:rsidRDefault="00432BA1" w:rsidP="00432BA1">
      <w:pPr>
        <w:pStyle w:val="Titre3"/>
      </w:pPr>
      <w:r>
        <w:t>Frameworks</w:t>
      </w:r>
    </w:p>
    <w:p w14:paraId="601619C0" w14:textId="3D8CD587" w:rsidR="00432BA1" w:rsidRPr="00432BA1" w:rsidRDefault="00432BA1" w:rsidP="00432BA1">
      <w:r w:rsidRPr="00432BA1">
        <w:t xml:space="preserve">Le seul framework que j’ai utilisé est </w:t>
      </w:r>
      <w:r w:rsidRPr="00432BA1">
        <w:rPr>
          <w:b/>
          <w:bCs/>
        </w:rPr>
        <w:t>Bootstrap</w:t>
      </w:r>
      <w:r w:rsidRPr="00432BA1">
        <w:t xml:space="preserve"> via le lien minifié</w:t>
      </w:r>
      <w:r>
        <w:t>:</w:t>
      </w:r>
    </w:p>
    <w:p w14:paraId="1C0BF3B5" w14:textId="4BC50322" w:rsidR="00432BA1" w:rsidRPr="00432BA1" w:rsidRDefault="00432BA1" w:rsidP="00432BA1">
      <w:pPr>
        <w:pStyle w:val="PrformatHTML"/>
        <w:rPr>
          <w:rFonts w:ascii="Consolas" w:hAnsi="Consolas"/>
          <w:color w:val="333333"/>
        </w:rPr>
      </w:pPr>
      <w:r w:rsidRPr="00432BA1">
        <w:rPr>
          <w:rFonts w:ascii="Consolas" w:hAnsi="Consolas"/>
          <w:color w:val="2F6F9F"/>
        </w:rPr>
        <w:t>&lt;</w:t>
      </w:r>
      <w:proofErr w:type="spellStart"/>
      <w:r w:rsidRPr="00432BA1">
        <w:rPr>
          <w:rFonts w:ascii="Consolas" w:hAnsi="Consolas"/>
          <w:color w:val="2F6F9F"/>
        </w:rPr>
        <w:t>link</w:t>
      </w:r>
      <w:proofErr w:type="spellEnd"/>
      <w:r w:rsidRPr="00432BA1">
        <w:rPr>
          <w:rFonts w:ascii="Consolas" w:hAnsi="Consolas"/>
          <w:color w:val="333333"/>
        </w:rPr>
        <w:t xml:space="preserve"> </w:t>
      </w:r>
      <w:r w:rsidRPr="00432BA1">
        <w:rPr>
          <w:rFonts w:ascii="Consolas" w:hAnsi="Consolas"/>
          <w:color w:val="4F9FCF"/>
        </w:rPr>
        <w:t>rel=</w:t>
      </w:r>
      <w:r w:rsidRPr="00432BA1">
        <w:rPr>
          <w:rFonts w:ascii="Consolas" w:hAnsi="Consolas"/>
          <w:color w:val="D44950"/>
        </w:rPr>
        <w:t>"</w:t>
      </w:r>
      <w:proofErr w:type="spellStart"/>
      <w:r w:rsidRPr="00432BA1">
        <w:rPr>
          <w:rFonts w:ascii="Consolas" w:hAnsi="Consolas"/>
          <w:color w:val="D44950"/>
        </w:rPr>
        <w:t>stylesheet</w:t>
      </w:r>
      <w:proofErr w:type="spellEnd"/>
      <w:r w:rsidRPr="00432BA1">
        <w:rPr>
          <w:rFonts w:ascii="Consolas" w:hAnsi="Consolas"/>
          <w:color w:val="D44950"/>
        </w:rPr>
        <w:t>"</w:t>
      </w:r>
      <w:r w:rsidRPr="00432BA1">
        <w:rPr>
          <w:rFonts w:ascii="Consolas" w:hAnsi="Consolas"/>
          <w:color w:val="333333"/>
        </w:rPr>
        <w:t xml:space="preserve"> </w:t>
      </w:r>
      <w:r w:rsidRPr="00432BA1">
        <w:rPr>
          <w:rFonts w:ascii="Consolas" w:hAnsi="Consolas"/>
          <w:color w:val="4F9FCF"/>
        </w:rPr>
        <w:t>href=</w:t>
      </w:r>
      <w:r w:rsidRPr="00432BA1">
        <w:rPr>
          <w:rFonts w:ascii="Consolas" w:hAnsi="Consolas"/>
          <w:color w:val="D44950"/>
        </w:rPr>
        <w:t>"https://cdn.jsdelivr.net/npm/bootstrap@3.4.1/dist/css/bootstrap.min.css"</w:t>
      </w:r>
      <w:r w:rsidRPr="00432BA1">
        <w:rPr>
          <w:rFonts w:ascii="Consolas" w:hAnsi="Consolas"/>
          <w:color w:val="333333"/>
        </w:rPr>
        <w:t xml:space="preserve"> </w:t>
      </w:r>
      <w:r w:rsidRPr="00432BA1">
        <w:rPr>
          <w:rFonts w:ascii="Consolas" w:hAnsi="Consolas"/>
          <w:color w:val="4F9FCF"/>
        </w:rPr>
        <w:t>integrity=</w:t>
      </w:r>
      <w:r w:rsidRPr="00432BA1">
        <w:rPr>
          <w:rFonts w:ascii="Consolas" w:hAnsi="Consolas"/>
          <w:color w:val="D44950"/>
        </w:rPr>
        <w:t>"sha384-HSMxcRTRxnN+Bdg0JdbxYKrThecOKuH5zCYotlSAcp1+c8xmyTe9GYg1l9a69psu"</w:t>
      </w:r>
      <w:r w:rsidRPr="00432BA1">
        <w:rPr>
          <w:rFonts w:ascii="Consolas" w:hAnsi="Consolas"/>
          <w:color w:val="333333"/>
        </w:rPr>
        <w:t xml:space="preserve"> </w:t>
      </w:r>
      <w:proofErr w:type="spellStart"/>
      <w:r w:rsidRPr="00432BA1">
        <w:rPr>
          <w:rFonts w:ascii="Consolas" w:hAnsi="Consolas"/>
          <w:color w:val="4F9FCF"/>
        </w:rPr>
        <w:t>crossorigin</w:t>
      </w:r>
      <w:proofErr w:type="spellEnd"/>
      <w:r w:rsidRPr="00432BA1">
        <w:rPr>
          <w:rFonts w:ascii="Consolas" w:hAnsi="Consolas"/>
          <w:color w:val="4F9FCF"/>
        </w:rPr>
        <w:t>=</w:t>
      </w:r>
      <w:r w:rsidRPr="00432BA1">
        <w:rPr>
          <w:rFonts w:ascii="Consolas" w:hAnsi="Consolas"/>
          <w:color w:val="D44950"/>
        </w:rPr>
        <w:t>"</w:t>
      </w:r>
      <w:proofErr w:type="spellStart"/>
      <w:r w:rsidRPr="00432BA1">
        <w:rPr>
          <w:rFonts w:ascii="Consolas" w:hAnsi="Consolas"/>
          <w:color w:val="D44950"/>
        </w:rPr>
        <w:t>anonymous</w:t>
      </w:r>
      <w:proofErr w:type="spellEnd"/>
      <w:r w:rsidRPr="00432BA1">
        <w:rPr>
          <w:rFonts w:ascii="Consolas" w:hAnsi="Consolas"/>
          <w:color w:val="D44950"/>
        </w:rPr>
        <w:t>"</w:t>
      </w:r>
      <w:r w:rsidRPr="00432BA1">
        <w:rPr>
          <w:rFonts w:ascii="Consolas" w:hAnsi="Consolas"/>
          <w:color w:val="2F6F9F"/>
        </w:rPr>
        <w:t>&gt;</w:t>
      </w:r>
    </w:p>
    <w:p w14:paraId="1EA5A262" w14:textId="4AE6B1E4" w:rsidR="00432BA1" w:rsidRDefault="00432BA1" w:rsidP="00432BA1"/>
    <w:p w14:paraId="0F435B30" w14:textId="351CD3D7" w:rsidR="00432BA1" w:rsidRDefault="00432BA1" w:rsidP="00432BA1">
      <w:pPr>
        <w:pStyle w:val="Titre3"/>
      </w:pPr>
      <w:r>
        <w:t>Persistance</w:t>
      </w:r>
    </w:p>
    <w:p w14:paraId="2DF79FEB" w14:textId="5EE8665F" w:rsidR="00432BA1" w:rsidRDefault="00432BA1" w:rsidP="00432BA1">
      <w:pPr>
        <w:rPr>
          <w:b/>
          <w:bCs/>
        </w:rPr>
      </w:pPr>
      <w:r>
        <w:t xml:space="preserve">Une base de données </w:t>
      </w:r>
      <w:r w:rsidRPr="00432BA1">
        <w:rPr>
          <w:b/>
          <w:bCs/>
        </w:rPr>
        <w:t>MySQL</w:t>
      </w:r>
    </w:p>
    <w:p w14:paraId="14AC2B8C" w14:textId="2C0F55F4" w:rsidR="00432BA1" w:rsidRDefault="00432BA1" w:rsidP="00432BA1"/>
    <w:p w14:paraId="63613F0A" w14:textId="0E07AA88" w:rsidR="00432BA1" w:rsidRDefault="00432BA1" w:rsidP="00432BA1">
      <w:pPr>
        <w:pStyle w:val="Titre3"/>
      </w:pPr>
      <w:r>
        <w:t>Serveur http</w:t>
      </w:r>
    </w:p>
    <w:p w14:paraId="4EF4161B" w14:textId="730C7719" w:rsidR="00432BA1" w:rsidRDefault="00432BA1" w:rsidP="00432BA1">
      <w:pPr>
        <w:rPr>
          <w:b/>
          <w:bCs/>
        </w:rPr>
      </w:pPr>
      <w:r w:rsidRPr="00432BA1">
        <w:rPr>
          <w:b/>
          <w:bCs/>
        </w:rPr>
        <w:t xml:space="preserve">Apache </w:t>
      </w:r>
    </w:p>
    <w:p w14:paraId="4041EFCB" w14:textId="3C99265F" w:rsidR="00432BA1" w:rsidRDefault="00432BA1" w:rsidP="00432BA1">
      <w:pPr>
        <w:rPr>
          <w:b/>
          <w:bCs/>
        </w:rPr>
      </w:pPr>
    </w:p>
    <w:p w14:paraId="5A61EC5E" w14:textId="25DA8B5D" w:rsidR="00432BA1" w:rsidRDefault="006B480A" w:rsidP="006B480A">
      <w:pPr>
        <w:pStyle w:val="Titre3"/>
      </w:pPr>
      <w:r w:rsidRPr="006B480A">
        <w:t>Outils</w:t>
      </w:r>
    </w:p>
    <w:p w14:paraId="4C2127A8" w14:textId="353D2EBC" w:rsidR="006B480A" w:rsidRDefault="006B480A" w:rsidP="006B480A">
      <w:pPr>
        <w:pStyle w:val="Paragraphedeliste"/>
        <w:numPr>
          <w:ilvl w:val="0"/>
          <w:numId w:val="14"/>
        </w:numPr>
      </w:pPr>
      <w:r w:rsidRPr="006B480A">
        <w:rPr>
          <w:b/>
          <w:bCs/>
        </w:rPr>
        <w:t>Adobe XD</w:t>
      </w:r>
      <w:r>
        <w:t xml:space="preserve"> pour la maquette.</w:t>
      </w:r>
    </w:p>
    <w:p w14:paraId="28011A7F" w14:textId="0736AD87" w:rsidR="006B480A" w:rsidRPr="006B480A" w:rsidRDefault="006B480A" w:rsidP="006B480A">
      <w:pPr>
        <w:pStyle w:val="Paragraphedeliste"/>
        <w:numPr>
          <w:ilvl w:val="0"/>
          <w:numId w:val="14"/>
        </w:numPr>
        <w:rPr>
          <w:b/>
          <w:bCs/>
        </w:rPr>
      </w:pPr>
      <w:r w:rsidRPr="006B480A">
        <w:rPr>
          <w:b/>
          <w:bCs/>
        </w:rPr>
        <w:t>PHP Storm</w:t>
      </w:r>
      <w:r>
        <w:rPr>
          <w:b/>
          <w:bCs/>
        </w:rPr>
        <w:t xml:space="preserve"> </w:t>
      </w:r>
      <w:r>
        <w:t>comme IDE.</w:t>
      </w:r>
    </w:p>
    <w:p w14:paraId="57ABD59B" w14:textId="7F3B5D63" w:rsidR="006B480A" w:rsidRDefault="006B480A" w:rsidP="006B480A"/>
    <w:p w14:paraId="237A9FFE" w14:textId="1D2941DE" w:rsidR="006B480A" w:rsidRDefault="006B480A" w:rsidP="006B480A">
      <w:pPr>
        <w:rPr>
          <w:b/>
          <w:bCs/>
        </w:rPr>
      </w:pPr>
    </w:p>
    <w:p w14:paraId="52D0AD53" w14:textId="5F470A56" w:rsidR="006B480A" w:rsidRDefault="006B480A" w:rsidP="006B480A">
      <w:pPr>
        <w:pStyle w:val="Titre1"/>
      </w:pPr>
      <w:r>
        <w:t>Repository</w:t>
      </w:r>
    </w:p>
    <w:p w14:paraId="2406C8BA" w14:textId="5DBC6141" w:rsidR="006B480A" w:rsidRDefault="00000000" w:rsidP="006B480A">
      <w:pPr>
        <w:jc w:val="center"/>
      </w:pPr>
      <w:hyperlink r:id="rId9" w:history="1">
        <w:r w:rsidR="006B480A" w:rsidRPr="008649C4">
          <w:rPr>
            <w:rStyle w:val="Lienhypertexte"/>
          </w:rPr>
          <w:t>https://github.com/PosadasHumberto/Listes-CRUD-for-Studi.git</w:t>
        </w:r>
      </w:hyperlink>
    </w:p>
    <w:p w14:paraId="632A1224" w14:textId="6035FB5C" w:rsidR="00471D9E" w:rsidRDefault="00471D9E" w:rsidP="00471D9E">
      <w:r>
        <w:t>Vous trouverez dans ce repository tous les fichiers nécessaires pour comprendre et utiliser l’application.</w:t>
      </w:r>
    </w:p>
    <w:p w14:paraId="1D5FC9AE" w14:textId="77777777" w:rsidR="00626C68" w:rsidRDefault="00471D9E" w:rsidP="00471D9E">
      <w:r>
        <w:t>Dans la racine vous allez trouver</w:t>
      </w:r>
      <w:r w:rsidR="00626C68">
        <w:t> :</w:t>
      </w:r>
    </w:p>
    <w:p w14:paraId="168C6DA1" w14:textId="675E07D8" w:rsidR="00471D9E" w:rsidRDefault="00471D9E" w:rsidP="00626C68">
      <w:pPr>
        <w:pStyle w:val="Paragraphedeliste"/>
        <w:numPr>
          <w:ilvl w:val="0"/>
          <w:numId w:val="15"/>
        </w:numPr>
      </w:pPr>
      <w:r>
        <w:t xml:space="preserve">le dossier </w:t>
      </w:r>
      <w:r w:rsidRPr="00626C68">
        <w:rPr>
          <w:b/>
          <w:bCs/>
        </w:rPr>
        <w:t>Models</w:t>
      </w:r>
      <w:r>
        <w:t xml:space="preserve"> qui contient tous les </w:t>
      </w:r>
      <w:r w:rsidR="00E463E5">
        <w:t>fichiers php du projet.</w:t>
      </w:r>
    </w:p>
    <w:p w14:paraId="4FD57285" w14:textId="05CF8C35" w:rsidR="00626C68" w:rsidRDefault="00626C68" w:rsidP="00626C68">
      <w:pPr>
        <w:pStyle w:val="Paragraphedeliste"/>
        <w:numPr>
          <w:ilvl w:val="0"/>
          <w:numId w:val="15"/>
        </w:numPr>
      </w:pPr>
      <w:r w:rsidRPr="00626C68">
        <w:t xml:space="preserve">Le fichier </w:t>
      </w:r>
      <w:r w:rsidRPr="00626C68">
        <w:rPr>
          <w:b/>
          <w:bCs/>
        </w:rPr>
        <w:t>Maquette Listes CRUD.xd</w:t>
      </w:r>
      <w:r>
        <w:rPr>
          <w:b/>
          <w:bCs/>
        </w:rPr>
        <w:t xml:space="preserve"> </w:t>
      </w:r>
      <w:r w:rsidRPr="00626C68">
        <w:t>qui contient</w:t>
      </w:r>
      <w:r>
        <w:t xml:space="preserve"> </w:t>
      </w:r>
      <w:r w:rsidR="00E412C2">
        <w:t>la maquette du projet.</w:t>
      </w:r>
    </w:p>
    <w:p w14:paraId="4142CCBE" w14:textId="553A912E" w:rsidR="00E412C2" w:rsidRDefault="00E412C2" w:rsidP="00626C68">
      <w:pPr>
        <w:pStyle w:val="Paragraphedeliste"/>
        <w:numPr>
          <w:ilvl w:val="0"/>
          <w:numId w:val="15"/>
        </w:numPr>
      </w:pPr>
      <w:r>
        <w:t xml:space="preserve">Le fichier </w:t>
      </w:r>
      <w:r w:rsidRPr="00E412C2">
        <w:rPr>
          <w:b/>
          <w:bCs/>
        </w:rPr>
        <w:t>Readme.md</w:t>
      </w:r>
      <w:r>
        <w:rPr>
          <w:b/>
          <w:bCs/>
        </w:rPr>
        <w:t xml:space="preserve"> </w:t>
      </w:r>
      <w:r>
        <w:t xml:space="preserve">qui contient les instructions nécessaires pour </w:t>
      </w:r>
      <w:r w:rsidR="00F84363">
        <w:t xml:space="preserve">lier l’application </w:t>
      </w:r>
      <w:proofErr w:type="spellStart"/>
      <w:r w:rsidR="00F84363">
        <w:t>a</w:t>
      </w:r>
      <w:proofErr w:type="spellEnd"/>
      <w:r w:rsidR="00F84363">
        <w:t xml:space="preserve"> la base de données de l’utilisateur.</w:t>
      </w:r>
    </w:p>
    <w:p w14:paraId="1902E85D" w14:textId="61ED4E4B" w:rsidR="00630F0F" w:rsidRDefault="00630F0F" w:rsidP="00626C68">
      <w:pPr>
        <w:pStyle w:val="Paragraphedeliste"/>
        <w:numPr>
          <w:ilvl w:val="0"/>
          <w:numId w:val="15"/>
        </w:numPr>
      </w:pPr>
      <w:r>
        <w:t xml:space="preserve">Le fichier </w:t>
      </w:r>
      <w:r>
        <w:rPr>
          <w:b/>
          <w:bCs/>
        </w:rPr>
        <w:t>notice.docx</w:t>
      </w:r>
      <w:r>
        <w:t xml:space="preserve"> </w:t>
      </w:r>
      <w:r w:rsidR="00E433D4">
        <w:t>qui contient</w:t>
      </w:r>
      <w:r w:rsidR="00421AB8">
        <w:t xml:space="preserve"> la description du projet, </w:t>
      </w:r>
      <w:r w:rsidR="00E433D4">
        <w:t xml:space="preserve"> toutes les informations techniques et </w:t>
      </w:r>
      <w:r w:rsidR="00421AB8">
        <w:t>la notice d’utilisation de l’application.</w:t>
      </w:r>
    </w:p>
    <w:p w14:paraId="50F9F5F2" w14:textId="77777777" w:rsidR="00421AB8" w:rsidRDefault="00421AB8" w:rsidP="00421AB8"/>
    <w:p w14:paraId="0F967401" w14:textId="77777777" w:rsidR="00421AB8" w:rsidRDefault="00421AB8" w:rsidP="00421AB8"/>
    <w:p w14:paraId="3614B8C9" w14:textId="65301CAB" w:rsidR="00421AB8" w:rsidRDefault="00BE432B" w:rsidP="00BE432B">
      <w:pPr>
        <w:pStyle w:val="Titre1"/>
      </w:pPr>
      <w:r>
        <w:lastRenderedPageBreak/>
        <w:t>Démonstration de la maquette</w:t>
      </w:r>
    </w:p>
    <w:p w14:paraId="56BA7CDF" w14:textId="77777777" w:rsidR="00BE7E6E" w:rsidRDefault="00BE7E6E" w:rsidP="00BE7E6E"/>
    <w:p w14:paraId="2763FAD2" w14:textId="77777777" w:rsidR="00BE7E6E" w:rsidRPr="00BE7E6E" w:rsidRDefault="00BE7E6E" w:rsidP="00BE7E6E"/>
    <w:p w14:paraId="5E94B494" w14:textId="4C431C5D" w:rsidR="00BE432B" w:rsidRDefault="00F41346" w:rsidP="00F41346">
      <w:pPr>
        <w:pStyle w:val="Titre2"/>
      </w:pPr>
      <w:r>
        <w:t>Ecran d’accueil</w:t>
      </w:r>
    </w:p>
    <w:p w14:paraId="5F10C6FF" w14:textId="4651BB09" w:rsidR="00BE7E6E" w:rsidRDefault="00BE7E6E" w:rsidP="00BE7E6E">
      <w:r>
        <w:t>L’écran d’accueil</w:t>
      </w:r>
      <w:r w:rsidR="006D5EBD">
        <w:t xml:space="preserve"> index.php</w:t>
      </w:r>
      <w:r>
        <w:t xml:space="preserve"> </w:t>
      </w:r>
      <w:r w:rsidR="00911016">
        <w:t>possède deux fonctionnalités</w:t>
      </w:r>
      <w:r w:rsidR="00B76B61">
        <w:t> :</w:t>
      </w:r>
    </w:p>
    <w:p w14:paraId="729A74DC" w14:textId="55EC241B" w:rsidR="00B76B61" w:rsidRPr="00B76B61" w:rsidRDefault="00B76B61" w:rsidP="00B76B61">
      <w:pPr>
        <w:pStyle w:val="Paragraphedeliste"/>
        <w:numPr>
          <w:ilvl w:val="0"/>
          <w:numId w:val="16"/>
        </w:numPr>
      </w:pPr>
      <w:r>
        <w:rPr>
          <w:b/>
          <w:bCs/>
        </w:rPr>
        <w:t>Créer une nouvelle tâche</w:t>
      </w:r>
    </w:p>
    <w:p w14:paraId="19E756A1" w14:textId="2D79D063" w:rsidR="00B76B61" w:rsidRPr="00BE7E6E" w:rsidRDefault="00B76B61" w:rsidP="00B76B61">
      <w:pPr>
        <w:pStyle w:val="Paragraphedeliste"/>
        <w:numPr>
          <w:ilvl w:val="0"/>
          <w:numId w:val="16"/>
        </w:numPr>
      </w:pPr>
      <w:r>
        <w:rPr>
          <w:b/>
          <w:bCs/>
        </w:rPr>
        <w:t xml:space="preserve">Ouvrir une tâche </w:t>
      </w:r>
      <w:r w:rsidR="004B40DD">
        <w:rPr>
          <w:b/>
          <w:bCs/>
        </w:rPr>
        <w:t>précédemment crée</w:t>
      </w:r>
    </w:p>
    <w:p w14:paraId="04610D25" w14:textId="4E0D5E54" w:rsidR="00626C68" w:rsidRPr="00626C68" w:rsidRDefault="00BE7E6E" w:rsidP="00626C68">
      <w:r>
        <w:rPr>
          <w:noProof/>
        </w:rPr>
        <w:drawing>
          <wp:inline distT="0" distB="0" distL="0" distR="0" wp14:anchorId="71E89A79" wp14:editId="0F6A5B2E">
            <wp:extent cx="5731510" cy="322389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4DFD" w14:textId="10670EFB" w:rsidR="00312ED2" w:rsidRDefault="00692307" w:rsidP="00312ED2">
      <w:r>
        <w:t xml:space="preserve">Cette application a utilisé plusieurs couleurs </w:t>
      </w:r>
      <w:r w:rsidR="00E5464E">
        <w:t xml:space="preserve">sombres qui </w:t>
      </w:r>
      <w:r w:rsidR="00EC2F1E" w:rsidRPr="00EC2F1E">
        <w:t>permettent un bon repos à la vision fatiguée</w:t>
      </w:r>
      <w:r w:rsidR="009639C9">
        <w:t xml:space="preserve">. En base a ce combinaison des couleurs sombres j’ai choisi des couleurs qui ont apporté un bon contraste pour les textes </w:t>
      </w:r>
      <w:r w:rsidR="00312ED2">
        <w:t>et boutons.</w:t>
      </w:r>
    </w:p>
    <w:p w14:paraId="2997ABA2" w14:textId="2EF20F68" w:rsidR="00F01C1D" w:rsidRDefault="00F01C1D" w:rsidP="00312ED2"/>
    <w:p w14:paraId="12067BFC" w14:textId="7B7CEA9C" w:rsidR="00836C08" w:rsidRDefault="00836C08" w:rsidP="00312ED2">
      <w:r>
        <w:t>Le blo</w:t>
      </w:r>
      <w:r w:rsidR="00571298">
        <w:t>c</w:t>
      </w:r>
      <w:r>
        <w:t xml:space="preserve"> </w:t>
      </w:r>
      <w:r w:rsidR="00571298">
        <w:t>à</w:t>
      </w:r>
      <w:r>
        <w:t xml:space="preserve"> </w:t>
      </w:r>
      <w:r w:rsidR="00571298">
        <w:t xml:space="preserve">droite </w:t>
      </w:r>
      <w:r w:rsidR="00315771">
        <w:t xml:space="preserve">nommé </w:t>
      </w:r>
      <w:r w:rsidR="00315771" w:rsidRPr="00315771">
        <w:rPr>
          <w:b/>
          <w:bCs/>
        </w:rPr>
        <w:t>Ouvrir une liste existante</w:t>
      </w:r>
      <w:r w:rsidR="00C773BE">
        <w:rPr>
          <w:b/>
          <w:bCs/>
        </w:rPr>
        <w:t>,</w:t>
      </w:r>
      <w:r w:rsidR="00315771">
        <w:t xml:space="preserve"> </w:t>
      </w:r>
      <w:r w:rsidR="00CA65C2">
        <w:t>affiche toutes les listes crées dans l’</w:t>
      </w:r>
      <w:r w:rsidR="001D042B">
        <w:t>application</w:t>
      </w:r>
      <w:r w:rsidR="006509CE">
        <w:t xml:space="preserve"> et permet d’ouvrir la liste avec un clic sur la ligne de la liste concerné</w:t>
      </w:r>
      <w:r w:rsidR="00315771">
        <w:t>.</w:t>
      </w:r>
      <w:r w:rsidR="006509CE">
        <w:t xml:space="preserve"> Cette façon d’ouvrir la liste représente la seule façon d’accéder a la liste et ses taches</w:t>
      </w:r>
    </w:p>
    <w:p w14:paraId="30EF0748" w14:textId="77777777" w:rsidR="00836C08" w:rsidRDefault="00836C08" w:rsidP="00312ED2"/>
    <w:p w14:paraId="6EDA4204" w14:textId="7590EFDE" w:rsidR="00F01C1D" w:rsidRDefault="00F01C1D" w:rsidP="00312ED2">
      <w:r>
        <w:t xml:space="preserve">Le bloc </w:t>
      </w:r>
      <w:r w:rsidR="001D042B">
        <w:t>à</w:t>
      </w:r>
      <w:r w:rsidR="00E3010E">
        <w:t xml:space="preserve"> gauche</w:t>
      </w:r>
      <w:r w:rsidR="00C773BE">
        <w:t xml:space="preserve"> nommé </w:t>
      </w:r>
      <w:r w:rsidR="00C773BE">
        <w:rPr>
          <w:b/>
          <w:bCs/>
        </w:rPr>
        <w:t>Créer une nouvelle liste</w:t>
      </w:r>
      <w:r w:rsidR="001D042B">
        <w:rPr>
          <w:b/>
          <w:bCs/>
        </w:rPr>
        <w:t>,</w:t>
      </w:r>
      <w:r w:rsidR="00E3010E">
        <w:t xml:space="preserve"> est un formulaire qui permet de créer une nouvelle liste</w:t>
      </w:r>
      <w:r w:rsidR="00C530CF">
        <w:t xml:space="preserve"> et la raison est bien évidement parce que quand l’application s’utilise par la première fois </w:t>
      </w:r>
      <w:r w:rsidR="00836C08">
        <w:t>il n’y a aucune liste crée et par conséquence aucune liste ne sera affiche dans le bloc de droite.</w:t>
      </w:r>
    </w:p>
    <w:p w14:paraId="4D8972DA" w14:textId="77777777" w:rsidR="00D81F4E" w:rsidRDefault="00D81F4E" w:rsidP="00312ED2"/>
    <w:p w14:paraId="23DD2448" w14:textId="77777777" w:rsidR="00D81F4E" w:rsidRDefault="00D81F4E" w:rsidP="00312ED2"/>
    <w:p w14:paraId="38E394D7" w14:textId="77777777" w:rsidR="00D81F4E" w:rsidRDefault="00D81F4E" w:rsidP="00312ED2"/>
    <w:p w14:paraId="46CCEDCB" w14:textId="77777777" w:rsidR="00D81F4E" w:rsidRDefault="00D81F4E" w:rsidP="00312ED2"/>
    <w:p w14:paraId="1926C71E" w14:textId="77777777" w:rsidR="00D81F4E" w:rsidRDefault="00D81F4E" w:rsidP="00312ED2"/>
    <w:p w14:paraId="596283AE" w14:textId="77777777" w:rsidR="00D81F4E" w:rsidRDefault="00D81F4E" w:rsidP="00312ED2"/>
    <w:p w14:paraId="6C95C62D" w14:textId="58C1EA24" w:rsidR="001D042B" w:rsidRDefault="001D042B" w:rsidP="000E30F7">
      <w:pPr>
        <w:pStyle w:val="Titre2"/>
      </w:pPr>
      <w:r>
        <w:lastRenderedPageBreak/>
        <w:t xml:space="preserve">Ecran </w:t>
      </w:r>
      <w:r w:rsidR="000E30F7">
        <w:t>des tâches</w:t>
      </w:r>
    </w:p>
    <w:p w14:paraId="1D5C99F7" w14:textId="75D409FA" w:rsidR="006D5EBD" w:rsidRDefault="006D5EBD" w:rsidP="006D5EBD">
      <w:r>
        <w:t>L’écran des t</w:t>
      </w:r>
      <w:r w:rsidR="00EC3C41">
        <w:t xml:space="preserve">âches taches.php possède plusieurs </w:t>
      </w:r>
      <w:r w:rsidR="00D81F4E">
        <w:t xml:space="preserve">fonctionnalités : </w:t>
      </w:r>
    </w:p>
    <w:p w14:paraId="3E808BB0" w14:textId="7BA81E52" w:rsidR="00D81F4E" w:rsidRDefault="00BA0338" w:rsidP="00BA0338">
      <w:pPr>
        <w:pStyle w:val="Paragraphedeliste"/>
        <w:numPr>
          <w:ilvl w:val="0"/>
          <w:numId w:val="17"/>
        </w:numPr>
        <w:rPr>
          <w:b/>
          <w:bCs/>
        </w:rPr>
      </w:pPr>
      <w:r w:rsidRPr="006509CE">
        <w:rPr>
          <w:b/>
          <w:bCs/>
        </w:rPr>
        <w:t>Rajouter une tâche a la liste</w:t>
      </w:r>
    </w:p>
    <w:p w14:paraId="20FF629C" w14:textId="5B58FD54" w:rsidR="006509CE" w:rsidRDefault="0068380F" w:rsidP="00BA0338">
      <w:pPr>
        <w:pStyle w:val="Paragraphedeliste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Lister les tâches</w:t>
      </w:r>
    </w:p>
    <w:p w14:paraId="693B02BF" w14:textId="17B489B3" w:rsidR="0068380F" w:rsidRDefault="0068380F" w:rsidP="00BA0338">
      <w:pPr>
        <w:pStyle w:val="Paragraphedeliste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Modifier une tâche</w:t>
      </w:r>
    </w:p>
    <w:p w14:paraId="0C7963AE" w14:textId="06601577" w:rsidR="0068380F" w:rsidRDefault="0068380F" w:rsidP="00BA0338">
      <w:pPr>
        <w:pStyle w:val="Paragraphedeliste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Supprimer une tâche</w:t>
      </w:r>
    </w:p>
    <w:p w14:paraId="2CFBC072" w14:textId="4F7FEBF2" w:rsidR="00E9713F" w:rsidRPr="006509CE" w:rsidRDefault="00E9713F" w:rsidP="00BA0338">
      <w:pPr>
        <w:pStyle w:val="Paragraphedeliste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Revenir vers la page d’accueil</w:t>
      </w:r>
    </w:p>
    <w:p w14:paraId="685C16C5" w14:textId="77777777" w:rsidR="00D81F4E" w:rsidRDefault="00D81F4E" w:rsidP="006D5EBD"/>
    <w:p w14:paraId="1A7C6C93" w14:textId="5E3BB4B6" w:rsidR="00D81F4E" w:rsidRDefault="00D81F4E" w:rsidP="006D5EBD">
      <w:r>
        <w:rPr>
          <w:noProof/>
        </w:rPr>
        <w:drawing>
          <wp:inline distT="0" distB="0" distL="0" distR="0" wp14:anchorId="3390A5AD" wp14:editId="764230C3">
            <wp:extent cx="5731510" cy="322389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9892" w14:textId="049A46FD" w:rsidR="000E30F7" w:rsidRDefault="00961D70" w:rsidP="000E30F7">
      <w:r>
        <w:t xml:space="preserve">La seule façon d’accéder a cette écran </w:t>
      </w:r>
      <w:r w:rsidR="009D40E1">
        <w:t>c’est d’avoir clique dans une liste précédemment crée.</w:t>
      </w:r>
    </w:p>
    <w:p w14:paraId="3A0C4420" w14:textId="77777777" w:rsidR="009D40E1" w:rsidRDefault="009D40E1" w:rsidP="000E30F7"/>
    <w:p w14:paraId="69DE5E4D" w14:textId="244ABF97" w:rsidR="009D40E1" w:rsidRDefault="009D40E1" w:rsidP="000E30F7">
      <w:r>
        <w:t>Une fois dans cette écran il y a deux blocs</w:t>
      </w:r>
      <w:r w:rsidR="00D2683E">
        <w:t xml:space="preserve">, un </w:t>
      </w:r>
      <w:r w:rsidR="00D2683E" w:rsidRPr="00AD33E1">
        <w:rPr>
          <w:b/>
          <w:bCs/>
        </w:rPr>
        <w:t>bloc supérieur</w:t>
      </w:r>
      <w:r w:rsidR="00D2683E">
        <w:t xml:space="preserve"> qui permet de rajouter des tâches a la liste, ces taches seront liées seulement </w:t>
      </w:r>
      <w:r w:rsidR="007265C2">
        <w:t>à</w:t>
      </w:r>
      <w:r w:rsidR="00D2683E">
        <w:t xml:space="preserve"> la liste </w:t>
      </w:r>
      <w:r w:rsidR="00AD33E1">
        <w:t>courante.</w:t>
      </w:r>
    </w:p>
    <w:p w14:paraId="4632AD7A" w14:textId="77777777" w:rsidR="00AD33E1" w:rsidRDefault="00AD33E1" w:rsidP="000E30F7"/>
    <w:p w14:paraId="2C9B4078" w14:textId="7D74C74E" w:rsidR="00AD33E1" w:rsidRDefault="00AD33E1" w:rsidP="000E30F7">
      <w:pPr>
        <w:rPr>
          <w:b/>
          <w:bCs/>
        </w:rPr>
      </w:pPr>
      <w:r>
        <w:t xml:space="preserve">Le </w:t>
      </w:r>
      <w:r w:rsidRPr="004D0528">
        <w:rPr>
          <w:b/>
          <w:bCs/>
        </w:rPr>
        <w:t>bloc inferieur</w:t>
      </w:r>
      <w:r>
        <w:t xml:space="preserve"> </w:t>
      </w:r>
      <w:r w:rsidR="004D0528">
        <w:t xml:space="preserve">affiche toutes les tâches liées </w:t>
      </w:r>
      <w:r w:rsidR="007265C2">
        <w:t>à</w:t>
      </w:r>
      <w:r w:rsidR="004D0528">
        <w:t xml:space="preserve"> la liste choisie précédemment</w:t>
      </w:r>
      <w:r w:rsidR="00A973FD">
        <w:t xml:space="preserve">, sous forme de table, ce bloc nous affiche l’identifiant de la tâche ainsi que </w:t>
      </w:r>
      <w:r w:rsidR="003464EA">
        <w:t>le titre de la tâche</w:t>
      </w:r>
      <w:r w:rsidR="004D0528">
        <w:t xml:space="preserve">, et </w:t>
      </w:r>
      <w:r w:rsidR="00C31DCA">
        <w:t xml:space="preserve">pour </w:t>
      </w:r>
      <w:r w:rsidR="004D0528">
        <w:t>chaque tache</w:t>
      </w:r>
      <w:r w:rsidR="007265C2">
        <w:t xml:space="preserve"> deux possibilités se proposent, </w:t>
      </w:r>
      <w:r w:rsidR="007265C2" w:rsidRPr="007265C2">
        <w:rPr>
          <w:b/>
          <w:bCs/>
        </w:rPr>
        <w:t>modifier</w:t>
      </w:r>
      <w:r w:rsidR="007265C2">
        <w:t xml:space="preserve"> et </w:t>
      </w:r>
      <w:r w:rsidR="007265C2" w:rsidRPr="007265C2">
        <w:rPr>
          <w:b/>
          <w:bCs/>
        </w:rPr>
        <w:t>supprimer</w:t>
      </w:r>
      <w:r w:rsidR="007265C2">
        <w:rPr>
          <w:b/>
          <w:bCs/>
        </w:rPr>
        <w:t>.</w:t>
      </w:r>
    </w:p>
    <w:p w14:paraId="1DEE5252" w14:textId="7D32E6AF" w:rsidR="0008698D" w:rsidRDefault="0008698D" w:rsidP="000E30F7">
      <w:pPr>
        <w:rPr>
          <w:b/>
          <w:bCs/>
        </w:rPr>
      </w:pPr>
    </w:p>
    <w:p w14:paraId="434C2A25" w14:textId="10C864FA" w:rsidR="0008698D" w:rsidRDefault="0008698D" w:rsidP="000E30F7">
      <w:r>
        <w:t xml:space="preserve">Le bouton </w:t>
      </w:r>
      <w:r>
        <w:rPr>
          <w:b/>
          <w:bCs/>
        </w:rPr>
        <w:t>Modifier</w:t>
      </w:r>
      <w:r>
        <w:t xml:space="preserve"> ouvrira une autre page que va nous permettre de modifier le contenu de la tache cliqué précédemment.</w:t>
      </w:r>
    </w:p>
    <w:p w14:paraId="295BFF6C" w14:textId="77777777" w:rsidR="0008698D" w:rsidRDefault="0008698D" w:rsidP="000E30F7"/>
    <w:p w14:paraId="6628CC56" w14:textId="028A47C8" w:rsidR="0008698D" w:rsidRDefault="0008698D" w:rsidP="000E30F7">
      <w:r>
        <w:t xml:space="preserve">Le bouton </w:t>
      </w:r>
      <w:r w:rsidRPr="005F351C">
        <w:rPr>
          <w:b/>
          <w:bCs/>
        </w:rPr>
        <w:t>Supprimer</w:t>
      </w:r>
      <w:r w:rsidR="005F351C">
        <w:t xml:space="preserve"> permet de supprimer définitivement la tache de la liste et de la base de données.</w:t>
      </w:r>
    </w:p>
    <w:p w14:paraId="5EE6779C" w14:textId="2E3ED04B" w:rsidR="006B480A" w:rsidRDefault="009D35D6" w:rsidP="006B480A">
      <w:r>
        <w:t>Un bouton s’affiche en bas de l’écran permettant de revenir à tout moment vers la page d’accueil.</w:t>
      </w:r>
    </w:p>
    <w:p w14:paraId="4DDA6E9F" w14:textId="77777777" w:rsidR="003464EA" w:rsidRDefault="003464EA" w:rsidP="006B480A"/>
    <w:p w14:paraId="5E98FF97" w14:textId="46033850" w:rsidR="003464EA" w:rsidRDefault="003464EA" w:rsidP="003464EA">
      <w:pPr>
        <w:pStyle w:val="Titre2"/>
      </w:pPr>
      <w:r w:rsidRPr="003464EA">
        <w:lastRenderedPageBreak/>
        <w:t>Ecran edit</w:t>
      </w:r>
    </w:p>
    <w:p w14:paraId="0E80A1FF" w14:textId="1970753B" w:rsidR="003464EA" w:rsidRDefault="003464EA" w:rsidP="003464EA">
      <w:r>
        <w:t xml:space="preserve">La seule fonctionnalité de cette écran </w:t>
      </w:r>
      <w:r w:rsidR="00277AC5">
        <w:t xml:space="preserve">edit.php </w:t>
      </w:r>
      <w:r>
        <w:t xml:space="preserve">est de </w:t>
      </w:r>
      <w:r w:rsidRPr="003464EA">
        <w:rPr>
          <w:b/>
          <w:bCs/>
        </w:rPr>
        <w:t>modifier</w:t>
      </w:r>
      <w:r>
        <w:t xml:space="preserve"> le contenu d’une tâche.</w:t>
      </w:r>
    </w:p>
    <w:p w14:paraId="0549E826" w14:textId="77777777" w:rsidR="003464EA" w:rsidRDefault="003464EA" w:rsidP="003464EA"/>
    <w:p w14:paraId="7BE26B83" w14:textId="122C2C6D" w:rsidR="003464EA" w:rsidRPr="003464EA" w:rsidRDefault="003464EA" w:rsidP="003464EA">
      <w:r>
        <w:rPr>
          <w:noProof/>
        </w:rPr>
        <w:drawing>
          <wp:inline distT="0" distB="0" distL="0" distR="0" wp14:anchorId="43B104B3" wp14:editId="7BB8F624">
            <wp:extent cx="5731510" cy="3223895"/>
            <wp:effectExtent l="0" t="0" r="254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82BB" w14:textId="77777777" w:rsidR="006B480A" w:rsidRDefault="006B480A" w:rsidP="006B480A"/>
    <w:p w14:paraId="3F50C9D0" w14:textId="77777777" w:rsidR="00277AC5" w:rsidRDefault="00277AC5" w:rsidP="006B480A"/>
    <w:p w14:paraId="6D012232" w14:textId="74E99046" w:rsidR="00171CB7" w:rsidRDefault="00171CB7" w:rsidP="006B480A">
      <w:r>
        <w:t xml:space="preserve">La seule manière d’arriver sur cette écran est d’avoir cliqué dans le buton modifier d’une tache dans l’écran </w:t>
      </w:r>
      <w:r w:rsidR="009023E5">
        <w:t>taches.</w:t>
      </w:r>
    </w:p>
    <w:p w14:paraId="29A9DF55" w14:textId="77777777" w:rsidR="00277AC5" w:rsidRDefault="00277AC5" w:rsidP="006B480A"/>
    <w:p w14:paraId="6262253A" w14:textId="61F907B7" w:rsidR="009023E5" w:rsidRDefault="009023E5" w:rsidP="006B480A">
      <w:r>
        <w:t xml:space="preserve">L’input de cette écran affiche </w:t>
      </w:r>
      <w:r w:rsidR="000355E6">
        <w:t>dès</w:t>
      </w:r>
      <w:r>
        <w:t xml:space="preserve"> le d</w:t>
      </w:r>
      <w:r w:rsidR="000355E6">
        <w:t>épart le contenu précédente</w:t>
      </w:r>
      <w:r w:rsidR="009250F2">
        <w:t>, il suffit d’effacer le contenu de l</w:t>
      </w:r>
      <w:r w:rsidR="00277AC5">
        <w:t>’</w:t>
      </w:r>
      <w:r w:rsidR="009250F2">
        <w:t>i</w:t>
      </w:r>
      <w:r w:rsidR="00277AC5">
        <w:t>n</w:t>
      </w:r>
      <w:r w:rsidR="009250F2">
        <w:t xml:space="preserve">put, le remplacer et cliquer sur le bouton modifier pour que les données soient </w:t>
      </w:r>
      <w:r w:rsidR="00277AC5">
        <w:t>modifiées dans la base des données.</w:t>
      </w:r>
    </w:p>
    <w:p w14:paraId="0250658E" w14:textId="77777777" w:rsidR="00277AC5" w:rsidRDefault="00277AC5" w:rsidP="006B480A"/>
    <w:p w14:paraId="5E00DBB1" w14:textId="11FB0E34" w:rsidR="00277AC5" w:rsidRDefault="00277AC5" w:rsidP="006B480A">
      <w:r>
        <w:t>Lorsqu’on clique sur le bouton Modifier l’utilisateur sera envoyé vers l’écran d’accueil index.php.</w:t>
      </w:r>
    </w:p>
    <w:p w14:paraId="6472BA4E" w14:textId="77777777" w:rsidR="00277AC5" w:rsidRDefault="00277AC5" w:rsidP="006B480A"/>
    <w:p w14:paraId="6EFC7AB9" w14:textId="77777777" w:rsidR="00277AC5" w:rsidRDefault="00277AC5" w:rsidP="006B480A"/>
    <w:p w14:paraId="142D1296" w14:textId="77777777" w:rsidR="00277AC5" w:rsidRDefault="00277AC5" w:rsidP="006B480A"/>
    <w:p w14:paraId="3ABC1D9F" w14:textId="77777777" w:rsidR="00277AC5" w:rsidRDefault="00277AC5" w:rsidP="006B480A"/>
    <w:p w14:paraId="096BF8B3" w14:textId="77777777" w:rsidR="00277AC5" w:rsidRDefault="00277AC5" w:rsidP="006B480A"/>
    <w:p w14:paraId="7D1A8B8E" w14:textId="77777777" w:rsidR="00277AC5" w:rsidRDefault="00277AC5" w:rsidP="006B480A"/>
    <w:p w14:paraId="124BFFD4" w14:textId="77777777" w:rsidR="00277AC5" w:rsidRDefault="00277AC5" w:rsidP="006B480A"/>
    <w:p w14:paraId="4F52F371" w14:textId="77777777" w:rsidR="00277AC5" w:rsidRDefault="00277AC5" w:rsidP="006B480A"/>
    <w:p w14:paraId="36408C95" w14:textId="77777777" w:rsidR="00277AC5" w:rsidRDefault="00277AC5" w:rsidP="006B480A"/>
    <w:p w14:paraId="639A41CC" w14:textId="77777777" w:rsidR="00277AC5" w:rsidRDefault="00277AC5" w:rsidP="006B480A"/>
    <w:p w14:paraId="401B3859" w14:textId="107E3F15" w:rsidR="00277AC5" w:rsidRDefault="00176743" w:rsidP="00176743">
      <w:pPr>
        <w:pStyle w:val="Titre1"/>
      </w:pPr>
      <w:r>
        <w:lastRenderedPageBreak/>
        <w:t>Demonstration de l’application</w:t>
      </w:r>
      <w:r w:rsidR="00AD321A">
        <w:t xml:space="preserve"> (Notice d’utilisation)</w:t>
      </w:r>
    </w:p>
    <w:p w14:paraId="18E72E12" w14:textId="77777777" w:rsidR="00176743" w:rsidRDefault="00176743" w:rsidP="00176743"/>
    <w:p w14:paraId="74E44FDF" w14:textId="66338905" w:rsidR="00AD321A" w:rsidRDefault="00D16581" w:rsidP="00D16581">
      <w:pPr>
        <w:pStyle w:val="Titre2"/>
      </w:pPr>
      <w:r>
        <w:t>Ecran d’accueil - Création</w:t>
      </w:r>
      <w:r w:rsidR="00C32739">
        <w:t xml:space="preserve"> de liste</w:t>
      </w:r>
    </w:p>
    <w:p w14:paraId="49262F87" w14:textId="77777777" w:rsidR="00A25366" w:rsidRPr="00A25366" w:rsidRDefault="00A25366" w:rsidP="00A25366"/>
    <w:p w14:paraId="37C3221D" w14:textId="4AB0BD32" w:rsidR="00D16581" w:rsidRDefault="00D16581" w:rsidP="00D16581">
      <w:r>
        <w:t>La seule manière de créer une nouvelle liste c’est dans l’écran d</w:t>
      </w:r>
      <w:r w:rsidR="00286D29">
        <w:t xml:space="preserve">’accueil index.php. Lorsque la mise en place en suivant pas a pas </w:t>
      </w:r>
      <w:r w:rsidR="005F13F4">
        <w:t xml:space="preserve">les indications du fichier Readme.md du repository a été effectué, alors nous </w:t>
      </w:r>
      <w:r w:rsidR="00447B68">
        <w:t>allons arriver dans l’écran d’accueil qui affiche les deux blocs.</w:t>
      </w:r>
    </w:p>
    <w:p w14:paraId="0D9714C5" w14:textId="77777777" w:rsidR="00A25366" w:rsidRDefault="00A25366" w:rsidP="00D16581"/>
    <w:p w14:paraId="74E8B066" w14:textId="77777777" w:rsidR="001467A6" w:rsidRDefault="00447B68" w:rsidP="00D16581">
      <w:pPr>
        <w:rPr>
          <w:b/>
          <w:bCs/>
        </w:rPr>
      </w:pPr>
      <w:r>
        <w:t xml:space="preserve">Le bloc de gauche </w:t>
      </w:r>
      <w:r w:rsidR="00A7306D">
        <w:t xml:space="preserve">permet grâce a un formulaire de créer notre premier liste en saisissant le nom de notre liste et en appuyant sur le bouton </w:t>
      </w:r>
      <w:r w:rsidR="00A25366" w:rsidRPr="00A25366">
        <w:rPr>
          <w:b/>
          <w:bCs/>
        </w:rPr>
        <w:t>Accepter</w:t>
      </w:r>
      <w:r w:rsidR="00A25366">
        <w:rPr>
          <w:b/>
          <w:bCs/>
        </w:rPr>
        <w:t>.</w:t>
      </w:r>
      <w:r w:rsidR="00A25366" w:rsidRPr="001C7414">
        <w:t xml:space="preserve"> </w:t>
      </w:r>
      <w:r w:rsidR="001C7414" w:rsidRPr="001C7414">
        <w:t>Il est possible de créer plusieurs listes avant d’</w:t>
      </w:r>
      <w:r w:rsidR="001467A6" w:rsidRPr="001C7414">
        <w:t>accéder</w:t>
      </w:r>
      <w:r w:rsidR="001C7414" w:rsidRPr="001C7414">
        <w:t xml:space="preserve"> </w:t>
      </w:r>
      <w:r w:rsidR="001467A6" w:rsidRPr="001C7414">
        <w:t>à</w:t>
      </w:r>
      <w:r w:rsidR="001C7414" w:rsidRPr="001C7414">
        <w:t xml:space="preserve"> chaque liste.</w:t>
      </w:r>
      <w:r w:rsidR="001C7414">
        <w:rPr>
          <w:b/>
          <w:bCs/>
        </w:rPr>
        <w:t xml:space="preserve"> </w:t>
      </w:r>
    </w:p>
    <w:p w14:paraId="0AC736E2" w14:textId="77777777" w:rsidR="001467A6" w:rsidRDefault="001467A6" w:rsidP="00D16581">
      <w:pPr>
        <w:rPr>
          <w:b/>
          <w:bCs/>
        </w:rPr>
      </w:pPr>
    </w:p>
    <w:p w14:paraId="5F47A427" w14:textId="1DC43237" w:rsidR="00447B68" w:rsidRDefault="00A25366" w:rsidP="00D16581">
      <w:r>
        <w:t>Une fois que la liste a été crée elle apparaitra dans le bloc de droit comme nous pouvons le vois dans l’image animée ci-dessous.</w:t>
      </w:r>
    </w:p>
    <w:p w14:paraId="66C3020A" w14:textId="179130E9" w:rsidR="00A25366" w:rsidRDefault="00A25366" w:rsidP="00C42B24">
      <w:pPr>
        <w:jc w:val="center"/>
      </w:pPr>
      <w:r>
        <w:rPr>
          <w:noProof/>
        </w:rPr>
        <w:drawing>
          <wp:inline distT="0" distB="0" distL="0" distR="0" wp14:anchorId="380E1829" wp14:editId="7D071072">
            <wp:extent cx="5609978" cy="2934269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4169" cy="29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69B0" w14:textId="77777777" w:rsidR="00A25366" w:rsidRDefault="00A25366" w:rsidP="00D16581"/>
    <w:p w14:paraId="7478DD83" w14:textId="77777777" w:rsidR="006E2887" w:rsidRDefault="006E2887" w:rsidP="00D16581"/>
    <w:p w14:paraId="5B820787" w14:textId="77777777" w:rsidR="006E2887" w:rsidRDefault="006E2887" w:rsidP="00D16581"/>
    <w:p w14:paraId="738F6EB0" w14:textId="77777777" w:rsidR="006E2887" w:rsidRDefault="006E2887" w:rsidP="00D16581"/>
    <w:p w14:paraId="04260F20" w14:textId="77777777" w:rsidR="006E2887" w:rsidRDefault="006E2887" w:rsidP="00D16581"/>
    <w:p w14:paraId="2C30B880" w14:textId="77777777" w:rsidR="001467A6" w:rsidRDefault="001467A6" w:rsidP="00D16581"/>
    <w:p w14:paraId="133DD803" w14:textId="382A9373" w:rsidR="006E2887" w:rsidRDefault="006E2887" w:rsidP="006E2887">
      <w:pPr>
        <w:pStyle w:val="Titre2"/>
      </w:pPr>
      <w:r>
        <w:t>Ouvrir une liste</w:t>
      </w:r>
      <w:r w:rsidR="00E9603E">
        <w:t xml:space="preserve"> – Afficher ses tâches</w:t>
      </w:r>
    </w:p>
    <w:p w14:paraId="067CC4C1" w14:textId="71522EB2" w:rsidR="00E9603E" w:rsidRDefault="006E2887" w:rsidP="006E2887">
      <w:r>
        <w:t xml:space="preserve">Une fois que la liste a été crée </w:t>
      </w:r>
      <w:r w:rsidR="001C7414">
        <w:t xml:space="preserve">il est possible </w:t>
      </w:r>
      <w:r w:rsidR="008103BF">
        <w:t>de l’ouvrir en cliquant sur la liste dans le bloc de droite</w:t>
      </w:r>
      <w:r w:rsidR="001C7414">
        <w:t xml:space="preserve"> </w:t>
      </w:r>
      <w:r w:rsidR="008103BF">
        <w:t xml:space="preserve">. </w:t>
      </w:r>
    </w:p>
    <w:p w14:paraId="3E7A5B86" w14:textId="3232A02E" w:rsidR="006E2887" w:rsidRDefault="008103BF" w:rsidP="00E9603E">
      <w:pPr>
        <w:ind w:left="0"/>
      </w:pPr>
      <w:r>
        <w:lastRenderedPageBreak/>
        <w:t>Le fait de</w:t>
      </w:r>
      <w:r w:rsidR="00E9603E">
        <w:t xml:space="preserve"> cliquer </w:t>
      </w:r>
      <w:r w:rsidR="006C1640">
        <w:t xml:space="preserve">sur la liste va envoyer l’utilisateur ver l’écran taches.php qui </w:t>
      </w:r>
      <w:r w:rsidR="00F05341">
        <w:t>affichera toutes les taches associes a la liste qui a été cliquée.</w:t>
      </w:r>
      <w:r w:rsidR="008C3632">
        <w:t xml:space="preserve"> Il sera possible aussi de créer des nouvelles taches qui seront associées à la liste.</w:t>
      </w:r>
    </w:p>
    <w:p w14:paraId="3EF57E8D" w14:textId="77777777" w:rsidR="008C3632" w:rsidRDefault="008C3632" w:rsidP="00E9603E">
      <w:pPr>
        <w:ind w:left="0"/>
      </w:pPr>
    </w:p>
    <w:p w14:paraId="70607F3E" w14:textId="5F38C038" w:rsidR="00134981" w:rsidRDefault="00832F6F" w:rsidP="00C42B24">
      <w:pPr>
        <w:ind w:left="0"/>
        <w:jc w:val="center"/>
      </w:pPr>
      <w:r>
        <w:rPr>
          <w:noProof/>
        </w:rPr>
        <w:drawing>
          <wp:inline distT="0" distB="0" distL="0" distR="0" wp14:anchorId="1F3308E6" wp14:editId="0EFA75CB">
            <wp:extent cx="5662165" cy="2961565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253" cy="29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457D" w14:textId="77777777" w:rsidR="00C42B24" w:rsidRDefault="00C42B24" w:rsidP="00C42B24">
      <w:pPr>
        <w:ind w:left="0"/>
        <w:jc w:val="center"/>
      </w:pPr>
    </w:p>
    <w:p w14:paraId="5DB4589A" w14:textId="77777777" w:rsidR="00C42B24" w:rsidRDefault="00C42B24" w:rsidP="00C42B24">
      <w:pPr>
        <w:ind w:left="0"/>
        <w:jc w:val="center"/>
      </w:pPr>
    </w:p>
    <w:p w14:paraId="2E2D6837" w14:textId="77777777" w:rsidR="00C42B24" w:rsidRDefault="00C42B24" w:rsidP="00C42B24">
      <w:pPr>
        <w:ind w:left="0"/>
        <w:jc w:val="center"/>
      </w:pPr>
    </w:p>
    <w:p w14:paraId="71AE7878" w14:textId="77777777" w:rsidR="00C42B24" w:rsidRDefault="00C42B24" w:rsidP="00C42B24">
      <w:pPr>
        <w:ind w:left="0"/>
        <w:jc w:val="center"/>
      </w:pPr>
    </w:p>
    <w:p w14:paraId="24AAC8A8" w14:textId="77777777" w:rsidR="00C42B24" w:rsidRDefault="00C42B24" w:rsidP="00C42B24">
      <w:pPr>
        <w:ind w:left="0"/>
        <w:jc w:val="center"/>
      </w:pPr>
    </w:p>
    <w:p w14:paraId="337F1FBF" w14:textId="77777777" w:rsidR="00C42B24" w:rsidRDefault="00C42B24" w:rsidP="00C42B24">
      <w:pPr>
        <w:ind w:left="0"/>
        <w:jc w:val="center"/>
      </w:pPr>
    </w:p>
    <w:p w14:paraId="09E0397B" w14:textId="77777777" w:rsidR="00C42B24" w:rsidRDefault="00C42B24" w:rsidP="00C42B24">
      <w:pPr>
        <w:ind w:left="0"/>
        <w:jc w:val="center"/>
      </w:pPr>
    </w:p>
    <w:p w14:paraId="660337E7" w14:textId="77777777" w:rsidR="00C42B24" w:rsidRDefault="00C42B24" w:rsidP="00C42B24">
      <w:pPr>
        <w:ind w:left="0"/>
        <w:jc w:val="center"/>
      </w:pPr>
    </w:p>
    <w:p w14:paraId="09A8FD57" w14:textId="77777777" w:rsidR="00C42B24" w:rsidRDefault="00C42B24" w:rsidP="00C42B24">
      <w:pPr>
        <w:ind w:left="0"/>
        <w:jc w:val="center"/>
      </w:pPr>
    </w:p>
    <w:p w14:paraId="6111C3BF" w14:textId="77777777" w:rsidR="00C42B24" w:rsidRDefault="00C42B24" w:rsidP="00C42B24">
      <w:pPr>
        <w:ind w:left="0"/>
        <w:jc w:val="center"/>
      </w:pPr>
    </w:p>
    <w:p w14:paraId="760AA471" w14:textId="77777777" w:rsidR="00C42B24" w:rsidRDefault="00C42B24" w:rsidP="00C42B24">
      <w:pPr>
        <w:ind w:left="0"/>
        <w:jc w:val="center"/>
      </w:pPr>
    </w:p>
    <w:p w14:paraId="492D50F0" w14:textId="77777777" w:rsidR="00C42B24" w:rsidRDefault="00C42B24" w:rsidP="00C42B24">
      <w:pPr>
        <w:ind w:left="0"/>
        <w:jc w:val="center"/>
      </w:pPr>
    </w:p>
    <w:p w14:paraId="53038042" w14:textId="77777777" w:rsidR="00C42B24" w:rsidRDefault="00C42B24" w:rsidP="00C42B24">
      <w:pPr>
        <w:ind w:left="0"/>
        <w:jc w:val="center"/>
      </w:pPr>
    </w:p>
    <w:p w14:paraId="16C1E0D5" w14:textId="77777777" w:rsidR="00C42B24" w:rsidRDefault="00C42B24" w:rsidP="00C42B24">
      <w:pPr>
        <w:ind w:left="0"/>
        <w:jc w:val="center"/>
      </w:pPr>
    </w:p>
    <w:p w14:paraId="3BA93B22" w14:textId="77777777" w:rsidR="00C42B24" w:rsidRDefault="00C42B24" w:rsidP="00C42B24">
      <w:pPr>
        <w:ind w:left="0"/>
        <w:jc w:val="center"/>
      </w:pPr>
    </w:p>
    <w:p w14:paraId="698E73FA" w14:textId="77777777" w:rsidR="00C42B24" w:rsidRDefault="00C42B24" w:rsidP="00C42B24">
      <w:pPr>
        <w:ind w:left="0"/>
        <w:jc w:val="center"/>
      </w:pPr>
    </w:p>
    <w:p w14:paraId="50A7368D" w14:textId="77777777" w:rsidR="00C42B24" w:rsidRDefault="00C42B24" w:rsidP="00C42B24">
      <w:pPr>
        <w:ind w:left="0"/>
        <w:jc w:val="center"/>
      </w:pPr>
    </w:p>
    <w:p w14:paraId="14B94AFE" w14:textId="77777777" w:rsidR="00C42B24" w:rsidRDefault="00C42B24" w:rsidP="00C42B24">
      <w:pPr>
        <w:ind w:left="0"/>
        <w:jc w:val="center"/>
      </w:pPr>
    </w:p>
    <w:p w14:paraId="4D9DDD6E" w14:textId="77777777" w:rsidR="00C42B24" w:rsidRDefault="00C42B24" w:rsidP="00C42B24">
      <w:pPr>
        <w:ind w:left="0"/>
        <w:jc w:val="center"/>
      </w:pPr>
    </w:p>
    <w:p w14:paraId="2EBB1996" w14:textId="77777777" w:rsidR="00C42B24" w:rsidRDefault="00C42B24" w:rsidP="00C42B24">
      <w:pPr>
        <w:ind w:left="0"/>
        <w:jc w:val="center"/>
      </w:pPr>
    </w:p>
    <w:p w14:paraId="2DC89ECE" w14:textId="18A985EC" w:rsidR="00C42B24" w:rsidRDefault="00C932CC" w:rsidP="00C932CC">
      <w:pPr>
        <w:pStyle w:val="Titre2"/>
      </w:pPr>
      <w:r>
        <w:lastRenderedPageBreak/>
        <w:t>Rajouter des taches a une liste</w:t>
      </w:r>
    </w:p>
    <w:p w14:paraId="44662482" w14:textId="77777777" w:rsidR="00B92C9A" w:rsidRDefault="00B92C9A" w:rsidP="00C932CC"/>
    <w:p w14:paraId="6DDF82C0" w14:textId="5AA699C6" w:rsidR="00C932CC" w:rsidRDefault="00B32D6D" w:rsidP="00C932CC">
      <w:r>
        <w:t xml:space="preserve">Après avoir </w:t>
      </w:r>
      <w:r w:rsidR="006C39B2">
        <w:t>effectué les étapes précédentes il est possible de rajouter nos taches dans la liste</w:t>
      </w:r>
      <w:r w:rsidR="00B92C9A">
        <w:t>.</w:t>
      </w:r>
    </w:p>
    <w:p w14:paraId="2A54D195" w14:textId="77777777" w:rsidR="00B92C9A" w:rsidRDefault="00B92C9A" w:rsidP="00C932CC"/>
    <w:p w14:paraId="77E300E7" w14:textId="0059A722" w:rsidR="00B92C9A" w:rsidRDefault="00B92C9A" w:rsidP="00C932CC">
      <w:pPr>
        <w:rPr>
          <w:b/>
          <w:bCs/>
        </w:rPr>
      </w:pPr>
      <w:r>
        <w:t xml:space="preserve">Pour cela il faudra se servir du formulaire du bloc supérieur et saisir la tache dans l’input </w:t>
      </w:r>
      <w:r w:rsidR="00690EA1">
        <w:t xml:space="preserve">et en cliquant dans le bouton </w:t>
      </w:r>
      <w:r w:rsidR="00690EA1" w:rsidRPr="00690EA1">
        <w:rPr>
          <w:b/>
          <w:bCs/>
        </w:rPr>
        <w:t>Rajouter</w:t>
      </w:r>
      <w:r w:rsidR="00690EA1">
        <w:rPr>
          <w:b/>
          <w:bCs/>
        </w:rPr>
        <w:t>.</w:t>
      </w:r>
    </w:p>
    <w:p w14:paraId="22F06626" w14:textId="77777777" w:rsidR="00690EA1" w:rsidRDefault="00690EA1" w:rsidP="00C932CC"/>
    <w:p w14:paraId="34CB6D90" w14:textId="4A2A6F94" w:rsidR="00690EA1" w:rsidRDefault="00690EA1" w:rsidP="00C932CC">
      <w:r>
        <w:t xml:space="preserve">Le fait de </w:t>
      </w:r>
      <w:r w:rsidR="007434EB">
        <w:t xml:space="preserve">rajouter </w:t>
      </w:r>
      <w:r w:rsidR="00216731">
        <w:t xml:space="preserve">une tâche dans la liste </w:t>
      </w:r>
      <w:r w:rsidR="007C21DA">
        <w:t>va aussi changer le bloc inferieur de la page car cette tâche sera affichée en temps réel dans ce bloc</w:t>
      </w:r>
      <w:r w:rsidR="0042631B">
        <w:t xml:space="preserve"> sous forme de tableau</w:t>
      </w:r>
      <w:r w:rsidR="007C21DA">
        <w:t xml:space="preserve"> comme vous pouvez le voir dans l’image animé.</w:t>
      </w:r>
    </w:p>
    <w:p w14:paraId="5B9A1CC6" w14:textId="45E9ACCE" w:rsidR="007C21DA" w:rsidRPr="00690EA1" w:rsidRDefault="004D405D" w:rsidP="00C932CC">
      <w:r>
        <w:rPr>
          <w:noProof/>
        </w:rPr>
        <w:drawing>
          <wp:inline distT="0" distB="0" distL="0" distR="0" wp14:anchorId="30972E9C" wp14:editId="266FECFB">
            <wp:extent cx="5731510" cy="299783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E93D" w14:textId="77777777" w:rsidR="00C42B24" w:rsidRDefault="00C42B24" w:rsidP="00E9603E">
      <w:pPr>
        <w:ind w:left="0"/>
      </w:pPr>
    </w:p>
    <w:p w14:paraId="5A661EAA" w14:textId="77777777" w:rsidR="004D405D" w:rsidRDefault="004D405D" w:rsidP="00E9603E">
      <w:pPr>
        <w:ind w:left="0"/>
      </w:pPr>
    </w:p>
    <w:p w14:paraId="6B16D8D6" w14:textId="77777777" w:rsidR="004D405D" w:rsidRDefault="004D405D" w:rsidP="00E9603E">
      <w:pPr>
        <w:ind w:left="0"/>
      </w:pPr>
    </w:p>
    <w:p w14:paraId="40FA4EA6" w14:textId="77777777" w:rsidR="004D405D" w:rsidRDefault="004D405D" w:rsidP="00E9603E">
      <w:pPr>
        <w:ind w:left="0"/>
      </w:pPr>
    </w:p>
    <w:p w14:paraId="158875B5" w14:textId="77777777" w:rsidR="004D405D" w:rsidRDefault="004D405D" w:rsidP="00E9603E">
      <w:pPr>
        <w:ind w:left="0"/>
      </w:pPr>
    </w:p>
    <w:p w14:paraId="56862906" w14:textId="77777777" w:rsidR="004D405D" w:rsidRDefault="004D405D" w:rsidP="00E9603E">
      <w:pPr>
        <w:ind w:left="0"/>
      </w:pPr>
    </w:p>
    <w:p w14:paraId="0C416154" w14:textId="77777777" w:rsidR="004D405D" w:rsidRDefault="004D405D" w:rsidP="00E9603E">
      <w:pPr>
        <w:ind w:left="0"/>
      </w:pPr>
    </w:p>
    <w:p w14:paraId="774D0E64" w14:textId="77777777" w:rsidR="004D405D" w:rsidRDefault="004D405D" w:rsidP="00E9603E">
      <w:pPr>
        <w:ind w:left="0"/>
      </w:pPr>
    </w:p>
    <w:p w14:paraId="1ACF1112" w14:textId="77777777" w:rsidR="004D405D" w:rsidRDefault="004D405D" w:rsidP="00E9603E">
      <w:pPr>
        <w:ind w:left="0"/>
      </w:pPr>
    </w:p>
    <w:p w14:paraId="580402EB" w14:textId="77777777" w:rsidR="004D405D" w:rsidRDefault="004D405D" w:rsidP="00E9603E">
      <w:pPr>
        <w:ind w:left="0"/>
      </w:pPr>
    </w:p>
    <w:p w14:paraId="312B94B0" w14:textId="77777777" w:rsidR="004D405D" w:rsidRDefault="004D405D" w:rsidP="00E9603E">
      <w:pPr>
        <w:ind w:left="0"/>
      </w:pPr>
    </w:p>
    <w:p w14:paraId="7F16648E" w14:textId="77777777" w:rsidR="004D405D" w:rsidRDefault="004D405D" w:rsidP="00E9603E">
      <w:pPr>
        <w:ind w:left="0"/>
      </w:pPr>
    </w:p>
    <w:p w14:paraId="799CE59C" w14:textId="77777777" w:rsidR="004D405D" w:rsidRDefault="004D405D" w:rsidP="00E9603E">
      <w:pPr>
        <w:ind w:left="0"/>
      </w:pPr>
    </w:p>
    <w:p w14:paraId="0867C167" w14:textId="77777777" w:rsidR="004D405D" w:rsidRDefault="004D405D" w:rsidP="00E9603E">
      <w:pPr>
        <w:ind w:left="0"/>
      </w:pPr>
    </w:p>
    <w:p w14:paraId="51533DCA" w14:textId="77777777" w:rsidR="004D405D" w:rsidRDefault="004D405D" w:rsidP="00E9603E">
      <w:pPr>
        <w:ind w:left="0"/>
      </w:pPr>
    </w:p>
    <w:p w14:paraId="33D1F9CE" w14:textId="6DCE2101" w:rsidR="00E9067C" w:rsidRDefault="005E6709" w:rsidP="005E6709">
      <w:pPr>
        <w:pStyle w:val="Titre2"/>
      </w:pPr>
      <w:r>
        <w:t>Modifier une tâche</w:t>
      </w:r>
    </w:p>
    <w:p w14:paraId="313B369C" w14:textId="4C35A9AB" w:rsidR="005E6709" w:rsidRDefault="0042631B" w:rsidP="005E6709">
      <w:r>
        <w:t>Lorsque la tache a été créé et affiche sous forme de tableaux dans le bloc inferieur, deux possibilités</w:t>
      </w:r>
      <w:r w:rsidR="00800ACC">
        <w:t xml:space="preserve"> sous forme de bouton</w:t>
      </w:r>
      <w:r>
        <w:t xml:space="preserve"> s’affichent</w:t>
      </w:r>
      <w:r w:rsidR="00800ACC">
        <w:t xml:space="preserve"> pour chaque tâche.</w:t>
      </w:r>
    </w:p>
    <w:p w14:paraId="43D67173" w14:textId="77777777" w:rsidR="00800ACC" w:rsidRDefault="00800ACC" w:rsidP="005E6709"/>
    <w:p w14:paraId="4F43E159" w14:textId="13F4367A" w:rsidR="00800ACC" w:rsidRDefault="001F5633" w:rsidP="005E6709">
      <w:r>
        <w:t>Il faut cliquer sur le bouton vert pour modifier la tâche, et une fois ce bouton créé, l’utilisateur sera envoyé vers l’écran edit.php.</w:t>
      </w:r>
    </w:p>
    <w:p w14:paraId="4FCF32D5" w14:textId="217799A3" w:rsidR="001F5633" w:rsidRDefault="001F5633" w:rsidP="005E6709">
      <w:r>
        <w:t xml:space="preserve">Dans cette écran l’utilisateur trouvera </w:t>
      </w:r>
      <w:r w:rsidR="00AA61E5">
        <w:t>un formulaire qui est prérempli a</w:t>
      </w:r>
      <w:r w:rsidR="000D7B2B">
        <w:t>vec le contenu de la tâche, il suffit alors d’effacer le contenu dans l’input et mettre ne nouveau contenu que nous souhaitons pour cette tâche.</w:t>
      </w:r>
    </w:p>
    <w:p w14:paraId="0B6236DB" w14:textId="77777777" w:rsidR="000D7B2B" w:rsidRDefault="000D7B2B" w:rsidP="005E6709"/>
    <w:p w14:paraId="7AF6436B" w14:textId="0566D69E" w:rsidR="000D7B2B" w:rsidRDefault="000D7B2B" w:rsidP="005E6709">
      <w:r>
        <w:t xml:space="preserve">Une fois le contenu modifié il faudra cliquer sur </w:t>
      </w:r>
      <w:r w:rsidR="00300ECA">
        <w:t>le bouton modifie.</w:t>
      </w:r>
    </w:p>
    <w:p w14:paraId="4A343B5A" w14:textId="77777777" w:rsidR="008F0482" w:rsidRDefault="008F0482" w:rsidP="005E6709"/>
    <w:p w14:paraId="36AE4BEC" w14:textId="566EBFFB" w:rsidR="008F0482" w:rsidRDefault="008F0482" w:rsidP="005E6709">
      <w:r>
        <w:t>En suite l’utilisateur sera envoyé vers l’écran d’accueil.</w:t>
      </w:r>
    </w:p>
    <w:p w14:paraId="1ECF7E24" w14:textId="071D1242" w:rsidR="008F0482" w:rsidRDefault="008F0482" w:rsidP="005E6709">
      <w:r>
        <w:rPr>
          <w:noProof/>
        </w:rPr>
        <w:drawing>
          <wp:inline distT="0" distB="0" distL="0" distR="0" wp14:anchorId="01521252" wp14:editId="4F252614">
            <wp:extent cx="5731510" cy="299783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6A9C" w14:textId="77777777" w:rsidR="004575B2" w:rsidRDefault="004575B2" w:rsidP="005E6709"/>
    <w:p w14:paraId="5C4B2092" w14:textId="77777777" w:rsidR="004575B2" w:rsidRDefault="004575B2" w:rsidP="005E6709"/>
    <w:p w14:paraId="6D600BC2" w14:textId="77777777" w:rsidR="004575B2" w:rsidRDefault="004575B2" w:rsidP="005E6709"/>
    <w:p w14:paraId="3594B2AE" w14:textId="77777777" w:rsidR="004575B2" w:rsidRDefault="004575B2" w:rsidP="005E6709"/>
    <w:p w14:paraId="65E6C6C4" w14:textId="77777777" w:rsidR="004575B2" w:rsidRDefault="004575B2" w:rsidP="005E6709"/>
    <w:p w14:paraId="5ADE7B4C" w14:textId="77777777" w:rsidR="004575B2" w:rsidRDefault="004575B2" w:rsidP="005E6709"/>
    <w:p w14:paraId="69B1725F" w14:textId="77777777" w:rsidR="004575B2" w:rsidRDefault="004575B2" w:rsidP="005E6709"/>
    <w:p w14:paraId="06FF13DC" w14:textId="77777777" w:rsidR="004575B2" w:rsidRDefault="004575B2" w:rsidP="005E6709"/>
    <w:p w14:paraId="3E3146ED" w14:textId="77777777" w:rsidR="004575B2" w:rsidRDefault="004575B2" w:rsidP="005E6709"/>
    <w:p w14:paraId="17DD8B27" w14:textId="77777777" w:rsidR="004575B2" w:rsidRDefault="004575B2" w:rsidP="005E6709"/>
    <w:p w14:paraId="32D5F076" w14:textId="7113E779" w:rsidR="004575B2" w:rsidRDefault="004575B2" w:rsidP="004575B2">
      <w:pPr>
        <w:pStyle w:val="Titre2"/>
      </w:pPr>
      <w:r>
        <w:lastRenderedPageBreak/>
        <w:t>Supprimer une tache</w:t>
      </w:r>
    </w:p>
    <w:p w14:paraId="13E32719" w14:textId="77777777" w:rsidR="002776B9" w:rsidRPr="002776B9" w:rsidRDefault="002776B9" w:rsidP="002776B9"/>
    <w:p w14:paraId="330707CB" w14:textId="132B3642" w:rsidR="009961F9" w:rsidRDefault="009961F9" w:rsidP="009961F9">
      <w:r>
        <w:t>Lorsque la tache a été créé et affiche sous forme de tableaux dans le bloc inferieur de la page edit.</w:t>
      </w:r>
      <w:r w:rsidR="0055715E">
        <w:t>php</w:t>
      </w:r>
      <w:r>
        <w:t>, deux possibilités sous forme de bouton s’affichent pour chaque tâche.</w:t>
      </w:r>
    </w:p>
    <w:p w14:paraId="4E2BC617" w14:textId="77777777" w:rsidR="002776B9" w:rsidRDefault="002776B9" w:rsidP="009961F9"/>
    <w:p w14:paraId="0DC44F92" w14:textId="0C5FB191" w:rsidR="0055715E" w:rsidRDefault="0055715E" w:rsidP="009961F9">
      <w:r>
        <w:t>Le bouton rouge permet de supprimer la tâche souhaitée.</w:t>
      </w:r>
    </w:p>
    <w:p w14:paraId="4897AD88" w14:textId="77777777" w:rsidR="002776B9" w:rsidRDefault="002776B9" w:rsidP="009961F9"/>
    <w:p w14:paraId="6A925FA7" w14:textId="005B45F6" w:rsidR="0055715E" w:rsidRDefault="0055715E" w:rsidP="009961F9">
      <w:r>
        <w:t>Lorsque l’utilisateur appuie sur ce bouton</w:t>
      </w:r>
      <w:r w:rsidR="002776B9">
        <w:t xml:space="preserve"> la tâche sera effacé de l’application et de la base de données.</w:t>
      </w:r>
    </w:p>
    <w:p w14:paraId="726FACCB" w14:textId="77777777" w:rsidR="002776B9" w:rsidRDefault="002776B9" w:rsidP="009961F9"/>
    <w:p w14:paraId="0312E559" w14:textId="7DE918F7" w:rsidR="002776B9" w:rsidRDefault="002776B9" w:rsidP="009961F9">
      <w:r>
        <w:t xml:space="preserve">L’utilisateur sera ensuite envoyé vers l’écran d’accueil. </w:t>
      </w:r>
    </w:p>
    <w:p w14:paraId="51E34E02" w14:textId="77777777" w:rsidR="002776B9" w:rsidRDefault="002776B9" w:rsidP="009961F9"/>
    <w:p w14:paraId="30DDB560" w14:textId="0C12E090" w:rsidR="002776B9" w:rsidRDefault="002776B9" w:rsidP="009961F9">
      <w:r>
        <w:rPr>
          <w:noProof/>
        </w:rPr>
        <w:drawing>
          <wp:inline distT="0" distB="0" distL="0" distR="0" wp14:anchorId="4B3DA012" wp14:editId="7FB5E99A">
            <wp:extent cx="5731510" cy="299783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2A26" w14:textId="501FFCEA" w:rsidR="004575B2" w:rsidRDefault="004575B2" w:rsidP="004575B2"/>
    <w:p w14:paraId="2A8EAD47" w14:textId="77777777" w:rsidR="00146D78" w:rsidRDefault="00146D78" w:rsidP="004575B2"/>
    <w:p w14:paraId="41B83980" w14:textId="77777777" w:rsidR="00146D78" w:rsidRDefault="00146D78" w:rsidP="004575B2"/>
    <w:p w14:paraId="568A4819" w14:textId="77777777" w:rsidR="00146D78" w:rsidRDefault="00146D78" w:rsidP="004575B2"/>
    <w:p w14:paraId="2CC91E22" w14:textId="77777777" w:rsidR="00146D78" w:rsidRDefault="00146D78" w:rsidP="004575B2"/>
    <w:p w14:paraId="21ECBD77" w14:textId="77777777" w:rsidR="00146D78" w:rsidRDefault="00146D78" w:rsidP="004575B2"/>
    <w:p w14:paraId="6EA172D7" w14:textId="77777777" w:rsidR="00146D78" w:rsidRDefault="00146D78" w:rsidP="004575B2"/>
    <w:p w14:paraId="4B89309E" w14:textId="77777777" w:rsidR="00146D78" w:rsidRDefault="00146D78" w:rsidP="004575B2"/>
    <w:p w14:paraId="4AE4CCD3" w14:textId="77777777" w:rsidR="00146D78" w:rsidRDefault="00146D78" w:rsidP="004575B2"/>
    <w:p w14:paraId="7E606E13" w14:textId="77777777" w:rsidR="00146D78" w:rsidRDefault="00146D78" w:rsidP="004575B2"/>
    <w:p w14:paraId="45BBBEBA" w14:textId="77777777" w:rsidR="00146D78" w:rsidRDefault="00146D78" w:rsidP="004575B2"/>
    <w:p w14:paraId="22650CCF" w14:textId="77777777" w:rsidR="00146D78" w:rsidRDefault="00146D78" w:rsidP="004575B2"/>
    <w:p w14:paraId="0A53B6F1" w14:textId="7D55C58D" w:rsidR="00146D78" w:rsidRDefault="00146D78" w:rsidP="00146D78">
      <w:pPr>
        <w:pStyle w:val="Titre2"/>
      </w:pPr>
      <w:r>
        <w:lastRenderedPageBreak/>
        <w:t>Les axes d’amélioration visuelle et fonctionnelle</w:t>
      </w:r>
    </w:p>
    <w:p w14:paraId="73F950CD" w14:textId="56400FBF" w:rsidR="00146D78" w:rsidRDefault="00146D78" w:rsidP="00146D78">
      <w:r>
        <w:t xml:space="preserve">Il existe plusieurs améliorations possibles pour cette première version 1.0 de l’application List CRUD APP, les plus </w:t>
      </w:r>
      <w:r w:rsidR="008407F4">
        <w:t>évidentes sont :</w:t>
      </w:r>
    </w:p>
    <w:p w14:paraId="5763E8C1" w14:textId="77777777" w:rsidR="008407F4" w:rsidRDefault="008407F4" w:rsidP="00146D78"/>
    <w:p w14:paraId="28826B34" w14:textId="0D372CCE" w:rsidR="008407F4" w:rsidRDefault="008407F4" w:rsidP="008407F4">
      <w:pPr>
        <w:pStyle w:val="Paragraphedeliste"/>
        <w:numPr>
          <w:ilvl w:val="0"/>
          <w:numId w:val="19"/>
        </w:numPr>
      </w:pPr>
      <w:r>
        <w:t>La possibilité de s’authentifier et enregistrer les listes et taches selon l’utilisateur</w:t>
      </w:r>
      <w:r w:rsidR="005512E8">
        <w:t>.</w:t>
      </w:r>
    </w:p>
    <w:p w14:paraId="61DC3F6E" w14:textId="0A46E92D" w:rsidR="005512E8" w:rsidRDefault="005512E8" w:rsidP="008407F4">
      <w:pPr>
        <w:pStyle w:val="Paragraphedeliste"/>
        <w:numPr>
          <w:ilvl w:val="0"/>
          <w:numId w:val="19"/>
        </w:numPr>
      </w:pPr>
      <w:r>
        <w:t xml:space="preserve">La possibilité de rajouter un champs description </w:t>
      </w:r>
      <w:r w:rsidR="00EF008B">
        <w:t>à</w:t>
      </w:r>
      <w:r>
        <w:t xml:space="preserve"> chaque tâche</w:t>
      </w:r>
      <w:r w:rsidR="00EF008B">
        <w:t>.</w:t>
      </w:r>
    </w:p>
    <w:p w14:paraId="7E81E5A8" w14:textId="5D6C250F" w:rsidR="005512E8" w:rsidRDefault="005512E8" w:rsidP="008407F4">
      <w:pPr>
        <w:pStyle w:val="Paragraphedeliste"/>
        <w:numPr>
          <w:ilvl w:val="0"/>
          <w:numId w:val="19"/>
        </w:numPr>
      </w:pPr>
      <w:r>
        <w:t>La possibilité de rajouter un statut pour chaque tâche qui change de couleur selon le statut de la tâche</w:t>
      </w:r>
      <w:r w:rsidR="00EF008B">
        <w:t>.</w:t>
      </w:r>
    </w:p>
    <w:p w14:paraId="4B89820C" w14:textId="4AF91675" w:rsidR="005512E8" w:rsidRDefault="00EF008B" w:rsidP="008407F4">
      <w:pPr>
        <w:pStyle w:val="Paragraphedeliste"/>
        <w:numPr>
          <w:ilvl w:val="0"/>
          <w:numId w:val="19"/>
        </w:numPr>
      </w:pPr>
      <w:r>
        <w:t>Une résumé des taches effectué par l’utilisateur.</w:t>
      </w:r>
    </w:p>
    <w:p w14:paraId="23749922" w14:textId="1851CB32" w:rsidR="00EF008B" w:rsidRDefault="00EF008B" w:rsidP="008407F4">
      <w:pPr>
        <w:pStyle w:val="Paragraphedeliste"/>
        <w:numPr>
          <w:ilvl w:val="0"/>
          <w:numId w:val="19"/>
        </w:numPr>
      </w:pPr>
      <w:r>
        <w:t>La possibilité d</w:t>
      </w:r>
      <w:r w:rsidR="00DF25EC">
        <w:t>’effacer des listes.</w:t>
      </w:r>
    </w:p>
    <w:p w14:paraId="624884B2" w14:textId="77777777" w:rsidR="00DF25EC" w:rsidRDefault="00DF25EC" w:rsidP="00DF25EC"/>
    <w:p w14:paraId="17BEEA1D" w14:textId="77777777" w:rsidR="00DF25EC" w:rsidRPr="00146D78" w:rsidRDefault="00DF25EC" w:rsidP="00DF25EC"/>
    <w:sectPr w:rsidR="00DF25EC" w:rsidRPr="00146D78" w:rsidSect="00AB67AA">
      <w:footerReference w:type="default" r:id="rId18"/>
      <w:headerReference w:type="first" r:id="rId19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06578" w14:textId="77777777" w:rsidR="005479EF" w:rsidRDefault="005479EF">
      <w:r>
        <w:separator/>
      </w:r>
    </w:p>
    <w:p w14:paraId="72617EB6" w14:textId="77777777" w:rsidR="005479EF" w:rsidRDefault="005479EF"/>
  </w:endnote>
  <w:endnote w:type="continuationSeparator" w:id="0">
    <w:p w14:paraId="3E23725D" w14:textId="77777777" w:rsidR="005479EF" w:rsidRDefault="005479EF">
      <w:r>
        <w:continuationSeparator/>
      </w:r>
    </w:p>
    <w:p w14:paraId="70E72EC0" w14:textId="77777777" w:rsidR="005479EF" w:rsidRDefault="005479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au de pied de page"/>
    </w:tblPr>
    <w:tblGrid>
      <w:gridCol w:w="1354"/>
      <w:gridCol w:w="6318"/>
      <w:gridCol w:w="1354"/>
    </w:tblGrid>
    <w:tr w:rsidR="00907CBB" w14:paraId="2E728FDC" w14:textId="77777777" w:rsidTr="00B87079">
      <w:tc>
        <w:tcPr>
          <w:tcW w:w="750" w:type="pct"/>
        </w:tcPr>
        <w:p w14:paraId="67A6B088" w14:textId="313D92F5" w:rsidR="00907CBB" w:rsidRDefault="00995659">
          <w:pPr>
            <w:pStyle w:val="Pieddepage"/>
          </w:pPr>
          <w:r>
            <w:t>30/07/2022</w:t>
          </w:r>
        </w:p>
      </w:tc>
      <w:tc>
        <w:tcPr>
          <w:tcW w:w="3500" w:type="pct"/>
        </w:tcPr>
        <w:p w14:paraId="00CF4F37" w14:textId="2F1E0F07" w:rsidR="00907CBB" w:rsidRDefault="00000000" w:rsidP="00B87079">
          <w:pPr>
            <w:pStyle w:val="Pieddepage"/>
            <w:jc w:val="center"/>
          </w:pPr>
          <w:sdt>
            <w:sdtPr>
              <w:alias w:val="Titre :"/>
              <w:tag w:val="Titre :"/>
              <w:id w:val="1144241896"/>
              <w:placeholder>
                <w:docPart w:val="89260BAB18F14E3ABA845D4B23F8A515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Content>
              <w:r w:rsidR="00B964B1">
                <w:t>Notice d’utilisation</w:t>
              </w:r>
            </w:sdtContent>
          </w:sdt>
        </w:p>
      </w:tc>
      <w:tc>
        <w:tcPr>
          <w:tcW w:w="750" w:type="pct"/>
        </w:tcPr>
        <w:p w14:paraId="2C1EA37C" w14:textId="77777777" w:rsidR="00907CBB" w:rsidRDefault="00107CB6">
          <w:pPr>
            <w:pStyle w:val="Pieddepage"/>
            <w:jc w:val="right"/>
          </w:pPr>
          <w:r>
            <w:rPr>
              <w:lang w:bidi="fr-FR"/>
            </w:rPr>
            <w:fldChar w:fldCharType="begin"/>
          </w:r>
          <w:r>
            <w:rPr>
              <w:lang w:bidi="fr-FR"/>
            </w:rPr>
            <w:instrText xml:space="preserve"> PAGE  \* Arabic </w:instrText>
          </w:r>
          <w:r>
            <w:rPr>
              <w:lang w:bidi="fr-FR"/>
            </w:rPr>
            <w:fldChar w:fldCharType="separate"/>
          </w:r>
          <w:r w:rsidR="009A32A1">
            <w:rPr>
              <w:noProof/>
              <w:lang w:bidi="fr-FR"/>
            </w:rPr>
            <w:t>1</w:t>
          </w:r>
          <w:r>
            <w:rPr>
              <w:lang w:bidi="fr-FR"/>
            </w:rPr>
            <w:fldChar w:fldCharType="end"/>
          </w:r>
        </w:p>
      </w:tc>
    </w:tr>
  </w:tbl>
  <w:p w14:paraId="7C05B8A8" w14:textId="77777777" w:rsidR="00907CBB" w:rsidRDefault="00907CB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79590" w14:textId="77777777" w:rsidR="005479EF" w:rsidRDefault="005479EF">
      <w:r>
        <w:separator/>
      </w:r>
    </w:p>
    <w:p w14:paraId="6CB17646" w14:textId="77777777" w:rsidR="005479EF" w:rsidRDefault="005479EF"/>
  </w:footnote>
  <w:footnote w:type="continuationSeparator" w:id="0">
    <w:p w14:paraId="51B569F2" w14:textId="77777777" w:rsidR="005479EF" w:rsidRDefault="005479EF">
      <w:r>
        <w:continuationSeparator/>
      </w:r>
    </w:p>
    <w:p w14:paraId="37AE3BDC" w14:textId="77777777" w:rsidR="005479EF" w:rsidRDefault="005479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133C1" w14:textId="77777777" w:rsidR="00736E05" w:rsidRDefault="00736E05">
    <w:pPr>
      <w:pStyle w:val="En-tte"/>
    </w:pPr>
    <w:r>
      <w:rPr>
        <w:noProof/>
        <w:lang w:bidi="fr-FR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79A6811" wp14:editId="39972A1F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oupe 2" descr="Barre latérale décorative de la page de garde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ctangle 3" descr="Barre latérale décorative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 5" descr="Barre latérale décorative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2941876D" id="Groupe 2" o:spid="_x0000_s1026" alt="Barre latérale décorative de la page de garde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">
              <v:rect id="Rectangle 3" o:spid="_x0000_s1027" alt="Barre latérale décorative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dd8047 [3205]" stroked="f" strokeweight="1pt"/>
              <v:rect id="Rectangle 5" o:spid="_x0000_s1028" alt="Barre latérale décorative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94b6d2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A7EA9"/>
    <w:multiLevelType w:val="hybridMultilevel"/>
    <w:tmpl w:val="D9787348"/>
    <w:lvl w:ilvl="0" w:tplc="040C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1BD0BBD"/>
    <w:multiLevelType w:val="hybridMultilevel"/>
    <w:tmpl w:val="26143AD4"/>
    <w:lvl w:ilvl="0" w:tplc="040C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226111C8"/>
    <w:multiLevelType w:val="hybridMultilevel"/>
    <w:tmpl w:val="CE4CC310"/>
    <w:lvl w:ilvl="0" w:tplc="040C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256D6D20"/>
    <w:multiLevelType w:val="hybridMultilevel"/>
    <w:tmpl w:val="B4DE4594"/>
    <w:lvl w:ilvl="0" w:tplc="A8B0EC6A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C02746"/>
    <w:multiLevelType w:val="hybridMultilevel"/>
    <w:tmpl w:val="C0809AA2"/>
    <w:lvl w:ilvl="0" w:tplc="040C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5" w15:restartNumberingAfterBreak="0">
    <w:nsid w:val="3EB973A4"/>
    <w:multiLevelType w:val="hybridMultilevel"/>
    <w:tmpl w:val="62665F5C"/>
    <w:lvl w:ilvl="0" w:tplc="040C000F">
      <w:start w:val="1"/>
      <w:numFmt w:val="decimal"/>
      <w:lvlText w:val="%1."/>
      <w:lvlJc w:val="left"/>
      <w:pPr>
        <w:ind w:left="792" w:hanging="360"/>
      </w:pPr>
    </w:lvl>
    <w:lvl w:ilvl="1" w:tplc="040C0019" w:tentative="1">
      <w:start w:val="1"/>
      <w:numFmt w:val="lowerLetter"/>
      <w:lvlText w:val="%2."/>
      <w:lvlJc w:val="left"/>
      <w:pPr>
        <w:ind w:left="1512" w:hanging="360"/>
      </w:pPr>
    </w:lvl>
    <w:lvl w:ilvl="2" w:tplc="040C001B" w:tentative="1">
      <w:start w:val="1"/>
      <w:numFmt w:val="lowerRoman"/>
      <w:lvlText w:val="%3."/>
      <w:lvlJc w:val="right"/>
      <w:pPr>
        <w:ind w:left="2232" w:hanging="180"/>
      </w:pPr>
    </w:lvl>
    <w:lvl w:ilvl="3" w:tplc="040C000F" w:tentative="1">
      <w:start w:val="1"/>
      <w:numFmt w:val="decimal"/>
      <w:lvlText w:val="%4."/>
      <w:lvlJc w:val="left"/>
      <w:pPr>
        <w:ind w:left="2952" w:hanging="360"/>
      </w:pPr>
    </w:lvl>
    <w:lvl w:ilvl="4" w:tplc="040C0019" w:tentative="1">
      <w:start w:val="1"/>
      <w:numFmt w:val="lowerLetter"/>
      <w:lvlText w:val="%5."/>
      <w:lvlJc w:val="left"/>
      <w:pPr>
        <w:ind w:left="3672" w:hanging="360"/>
      </w:pPr>
    </w:lvl>
    <w:lvl w:ilvl="5" w:tplc="040C001B" w:tentative="1">
      <w:start w:val="1"/>
      <w:numFmt w:val="lowerRoman"/>
      <w:lvlText w:val="%6."/>
      <w:lvlJc w:val="right"/>
      <w:pPr>
        <w:ind w:left="4392" w:hanging="180"/>
      </w:pPr>
    </w:lvl>
    <w:lvl w:ilvl="6" w:tplc="040C000F" w:tentative="1">
      <w:start w:val="1"/>
      <w:numFmt w:val="decimal"/>
      <w:lvlText w:val="%7."/>
      <w:lvlJc w:val="left"/>
      <w:pPr>
        <w:ind w:left="5112" w:hanging="360"/>
      </w:pPr>
    </w:lvl>
    <w:lvl w:ilvl="7" w:tplc="040C0019" w:tentative="1">
      <w:start w:val="1"/>
      <w:numFmt w:val="lowerLetter"/>
      <w:lvlText w:val="%8."/>
      <w:lvlJc w:val="left"/>
      <w:pPr>
        <w:ind w:left="5832" w:hanging="360"/>
      </w:pPr>
    </w:lvl>
    <w:lvl w:ilvl="8" w:tplc="040C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47706332"/>
    <w:multiLevelType w:val="hybridMultilevel"/>
    <w:tmpl w:val="883013A2"/>
    <w:lvl w:ilvl="0" w:tplc="040C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7" w15:restartNumberingAfterBreak="0">
    <w:nsid w:val="4A2E1DFC"/>
    <w:multiLevelType w:val="hybridMultilevel"/>
    <w:tmpl w:val="161CB0E6"/>
    <w:lvl w:ilvl="0" w:tplc="040C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8" w15:restartNumberingAfterBreak="0">
    <w:nsid w:val="62AF13E1"/>
    <w:multiLevelType w:val="hybridMultilevel"/>
    <w:tmpl w:val="DD3848A4"/>
    <w:lvl w:ilvl="0" w:tplc="040C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417990649">
    <w:abstractNumId w:val="9"/>
  </w:num>
  <w:num w:numId="2" w16cid:durableId="2114548716">
    <w:abstractNumId w:val="13"/>
  </w:num>
  <w:num w:numId="3" w16cid:durableId="1282111161">
    <w:abstractNumId w:val="7"/>
  </w:num>
  <w:num w:numId="4" w16cid:durableId="1606965353">
    <w:abstractNumId w:val="6"/>
  </w:num>
  <w:num w:numId="5" w16cid:durableId="1493063349">
    <w:abstractNumId w:val="5"/>
  </w:num>
  <w:num w:numId="6" w16cid:durableId="338314758">
    <w:abstractNumId w:val="4"/>
  </w:num>
  <w:num w:numId="7" w16cid:durableId="194466011">
    <w:abstractNumId w:val="8"/>
  </w:num>
  <w:num w:numId="8" w16cid:durableId="2061242155">
    <w:abstractNumId w:val="3"/>
  </w:num>
  <w:num w:numId="9" w16cid:durableId="527570779">
    <w:abstractNumId w:val="2"/>
  </w:num>
  <w:num w:numId="10" w16cid:durableId="23986589">
    <w:abstractNumId w:val="1"/>
  </w:num>
  <w:num w:numId="11" w16cid:durableId="253901909">
    <w:abstractNumId w:val="0"/>
  </w:num>
  <w:num w:numId="12" w16cid:durableId="546570473">
    <w:abstractNumId w:val="12"/>
  </w:num>
  <w:num w:numId="13" w16cid:durableId="2086758367">
    <w:abstractNumId w:val="11"/>
  </w:num>
  <w:num w:numId="14" w16cid:durableId="855509025">
    <w:abstractNumId w:val="10"/>
  </w:num>
  <w:num w:numId="15" w16cid:durableId="1460685914">
    <w:abstractNumId w:val="18"/>
  </w:num>
  <w:num w:numId="16" w16cid:durableId="623999712">
    <w:abstractNumId w:val="14"/>
  </w:num>
  <w:num w:numId="17" w16cid:durableId="2114593365">
    <w:abstractNumId w:val="17"/>
  </w:num>
  <w:num w:numId="18" w16cid:durableId="1282227765">
    <w:abstractNumId w:val="15"/>
  </w:num>
  <w:num w:numId="19" w16cid:durableId="2082250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E3"/>
    <w:rsid w:val="000355E6"/>
    <w:rsid w:val="00050889"/>
    <w:rsid w:val="00067E02"/>
    <w:rsid w:val="0008698D"/>
    <w:rsid w:val="000A4929"/>
    <w:rsid w:val="000D7B2B"/>
    <w:rsid w:val="000E30F7"/>
    <w:rsid w:val="00107CB6"/>
    <w:rsid w:val="0013333F"/>
    <w:rsid w:val="00134981"/>
    <w:rsid w:val="001467A6"/>
    <w:rsid w:val="00146D78"/>
    <w:rsid w:val="00171CB7"/>
    <w:rsid w:val="00176743"/>
    <w:rsid w:val="00193898"/>
    <w:rsid w:val="001C7414"/>
    <w:rsid w:val="001D042B"/>
    <w:rsid w:val="001E347A"/>
    <w:rsid w:val="001F5633"/>
    <w:rsid w:val="00216731"/>
    <w:rsid w:val="002776B9"/>
    <w:rsid w:val="00277AC5"/>
    <w:rsid w:val="00286D29"/>
    <w:rsid w:val="002B21AE"/>
    <w:rsid w:val="00300ECA"/>
    <w:rsid w:val="00301A8E"/>
    <w:rsid w:val="00312DD5"/>
    <w:rsid w:val="00312ED2"/>
    <w:rsid w:val="00315771"/>
    <w:rsid w:val="003175EB"/>
    <w:rsid w:val="0033593E"/>
    <w:rsid w:val="003464EA"/>
    <w:rsid w:val="00421AB8"/>
    <w:rsid w:val="0042631B"/>
    <w:rsid w:val="00432BA1"/>
    <w:rsid w:val="00447B68"/>
    <w:rsid w:val="004534A5"/>
    <w:rsid w:val="004566FA"/>
    <w:rsid w:val="004575B2"/>
    <w:rsid w:val="00471D9E"/>
    <w:rsid w:val="00495232"/>
    <w:rsid w:val="004A4EC4"/>
    <w:rsid w:val="004B40DD"/>
    <w:rsid w:val="004B6AE7"/>
    <w:rsid w:val="004D0528"/>
    <w:rsid w:val="004D405D"/>
    <w:rsid w:val="005331CA"/>
    <w:rsid w:val="005479EF"/>
    <w:rsid w:val="005504AE"/>
    <w:rsid w:val="005512E8"/>
    <w:rsid w:val="0055715E"/>
    <w:rsid w:val="00571298"/>
    <w:rsid w:val="005E6709"/>
    <w:rsid w:val="005F13F4"/>
    <w:rsid w:val="005F351C"/>
    <w:rsid w:val="00626C68"/>
    <w:rsid w:val="00630F0F"/>
    <w:rsid w:val="006509CE"/>
    <w:rsid w:val="0065649E"/>
    <w:rsid w:val="00660B21"/>
    <w:rsid w:val="0068380F"/>
    <w:rsid w:val="00690EA1"/>
    <w:rsid w:val="00692307"/>
    <w:rsid w:val="006B480A"/>
    <w:rsid w:val="006C1640"/>
    <w:rsid w:val="006C39B2"/>
    <w:rsid w:val="006C5EC9"/>
    <w:rsid w:val="006D5EBD"/>
    <w:rsid w:val="006E2887"/>
    <w:rsid w:val="00714CE5"/>
    <w:rsid w:val="007265C2"/>
    <w:rsid w:val="00727389"/>
    <w:rsid w:val="00736E05"/>
    <w:rsid w:val="007434EB"/>
    <w:rsid w:val="007C21DA"/>
    <w:rsid w:val="00800ACC"/>
    <w:rsid w:val="008103BF"/>
    <w:rsid w:val="00822A8D"/>
    <w:rsid w:val="00831731"/>
    <w:rsid w:val="00832F6F"/>
    <w:rsid w:val="00836C08"/>
    <w:rsid w:val="008407F4"/>
    <w:rsid w:val="00852FE0"/>
    <w:rsid w:val="00874542"/>
    <w:rsid w:val="008C3632"/>
    <w:rsid w:val="008F0482"/>
    <w:rsid w:val="009023E5"/>
    <w:rsid w:val="00907CBB"/>
    <w:rsid w:val="00911016"/>
    <w:rsid w:val="00913AE4"/>
    <w:rsid w:val="009250F2"/>
    <w:rsid w:val="00961D70"/>
    <w:rsid w:val="009639C9"/>
    <w:rsid w:val="00976A9B"/>
    <w:rsid w:val="0099384F"/>
    <w:rsid w:val="00995659"/>
    <w:rsid w:val="009961F9"/>
    <w:rsid w:val="009A32A1"/>
    <w:rsid w:val="009D35D6"/>
    <w:rsid w:val="009D40E1"/>
    <w:rsid w:val="00A00BA7"/>
    <w:rsid w:val="00A25366"/>
    <w:rsid w:val="00A566E6"/>
    <w:rsid w:val="00A72CC5"/>
    <w:rsid w:val="00A7306D"/>
    <w:rsid w:val="00A973FD"/>
    <w:rsid w:val="00AA61E5"/>
    <w:rsid w:val="00AB67AA"/>
    <w:rsid w:val="00AD321A"/>
    <w:rsid w:val="00AD33E1"/>
    <w:rsid w:val="00AD5F13"/>
    <w:rsid w:val="00B32D6D"/>
    <w:rsid w:val="00B55F12"/>
    <w:rsid w:val="00B76B61"/>
    <w:rsid w:val="00B87079"/>
    <w:rsid w:val="00B92C9A"/>
    <w:rsid w:val="00B964B1"/>
    <w:rsid w:val="00BA0338"/>
    <w:rsid w:val="00BD310C"/>
    <w:rsid w:val="00BE432B"/>
    <w:rsid w:val="00BE7E6E"/>
    <w:rsid w:val="00C31DCA"/>
    <w:rsid w:val="00C32739"/>
    <w:rsid w:val="00C41938"/>
    <w:rsid w:val="00C42B24"/>
    <w:rsid w:val="00C530CF"/>
    <w:rsid w:val="00C64B77"/>
    <w:rsid w:val="00C773BE"/>
    <w:rsid w:val="00C932CC"/>
    <w:rsid w:val="00CA65C2"/>
    <w:rsid w:val="00CB5473"/>
    <w:rsid w:val="00D00873"/>
    <w:rsid w:val="00D02CE3"/>
    <w:rsid w:val="00D16581"/>
    <w:rsid w:val="00D2683E"/>
    <w:rsid w:val="00D81F4E"/>
    <w:rsid w:val="00DA0B66"/>
    <w:rsid w:val="00DF25EC"/>
    <w:rsid w:val="00E279B8"/>
    <w:rsid w:val="00E3010E"/>
    <w:rsid w:val="00E412C2"/>
    <w:rsid w:val="00E433D4"/>
    <w:rsid w:val="00E463E5"/>
    <w:rsid w:val="00E5464E"/>
    <w:rsid w:val="00E756E6"/>
    <w:rsid w:val="00E9067C"/>
    <w:rsid w:val="00E9603E"/>
    <w:rsid w:val="00E9713F"/>
    <w:rsid w:val="00EA05B8"/>
    <w:rsid w:val="00EB203B"/>
    <w:rsid w:val="00EC2F1E"/>
    <w:rsid w:val="00EC3C41"/>
    <w:rsid w:val="00EF008B"/>
    <w:rsid w:val="00F01C1D"/>
    <w:rsid w:val="00F05341"/>
    <w:rsid w:val="00F41346"/>
    <w:rsid w:val="00F84363"/>
    <w:rsid w:val="00FE1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BC40FC2"/>
  <w15:chartTrackingRefBased/>
  <w15:docId w15:val="{C8B37E1F-173E-4C3F-A798-210BD2382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fr-FR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itre1">
    <w:name w:val="heading 1"/>
    <w:basedOn w:val="Normal"/>
    <w:next w:val="Normal"/>
    <w:link w:val="Titre1Car"/>
    <w:uiPriority w:val="1"/>
    <w:qFormat/>
    <w:rsid w:val="003175EB"/>
    <w:pPr>
      <w:keepNext/>
      <w:keepLines/>
      <w:spacing w:after="40"/>
      <w:jc w:val="center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3175EB"/>
    <w:rPr>
      <w:rFonts w:asciiTheme="majorHAnsi" w:eastAsiaTheme="majorEastAsia" w:hAnsiTheme="majorHAnsi" w:cstheme="majorBidi"/>
      <w:caps/>
      <w:color w:val="355D7E" w:themeColor="accent1" w:themeShade="80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reCar">
    <w:name w:val="Titre Car"/>
    <w:basedOn w:val="Policepardfaut"/>
    <w:link w:val="Titre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outlineLvl w:val="9"/>
    </w:p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3-Accentuation1">
    <w:name w:val="Grid Table 3 Accent 1"/>
    <w:basedOn w:val="Tableau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Grille5Fonc-Accentuation1">
    <w:name w:val="Grid Table 5 Dark Accent 1"/>
    <w:basedOn w:val="Tableau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eauGrille4-Accentuation6">
    <w:name w:val="Grid Table 4 Accent 6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lledetableauclaire">
    <w:name w:val="Grid Table Light"/>
    <w:basedOn w:val="Tableau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2">
    <w:name w:val="Plain Table 2"/>
    <w:basedOn w:val="Tableau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Liste2-Accentuation1">
    <w:name w:val="List Table 2 Accent 1"/>
    <w:basedOn w:val="Tableau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edelespacerserv">
    <w:name w:val="Placeholder Text"/>
    <w:basedOn w:val="Policepardfaut"/>
    <w:uiPriority w:val="99"/>
    <w:semiHidden/>
    <w:rsid w:val="0013333F"/>
    <w:rPr>
      <w:color w:val="595959" w:themeColor="text1" w:themeTint="A6"/>
    </w:rPr>
  </w:style>
  <w:style w:type="table" w:styleId="TableauGrille4-Accentuation1">
    <w:name w:val="Grid Table 4 Accent 1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simple4">
    <w:name w:val="Plain Table 4"/>
    <w:basedOn w:val="Tableau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1Clair-Accentuation6">
    <w:name w:val="Grid Table 1 Light Accent 6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Liste1Clair-Accentuation6">
    <w:name w:val="List Table 1 Light Accent 6"/>
    <w:basedOn w:val="Tableau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En-tte">
    <w:name w:val="header"/>
    <w:basedOn w:val="Normal"/>
    <w:link w:val="En-tteCar"/>
    <w:uiPriority w:val="2"/>
    <w:unhideWhenUsed/>
    <w:pPr>
      <w:spacing w:after="0"/>
      <w:jc w:val="right"/>
    </w:pPr>
  </w:style>
  <w:style w:type="character" w:customStyle="1" w:styleId="En-tteCar">
    <w:name w:val="En-tête Car"/>
    <w:basedOn w:val="Policepardfaut"/>
    <w:link w:val="En-tte"/>
    <w:uiPriority w:val="2"/>
  </w:style>
  <w:style w:type="paragraph" w:styleId="Pieddepage">
    <w:name w:val="footer"/>
    <w:basedOn w:val="Normal"/>
    <w:link w:val="PieddepageCar"/>
    <w:uiPriority w:val="2"/>
    <w:unhideWhenUsed/>
    <w:pPr>
      <w:spacing w:after="0"/>
    </w:pPr>
  </w:style>
  <w:style w:type="character" w:customStyle="1" w:styleId="PieddepageCar">
    <w:name w:val="Pied de page Car"/>
    <w:basedOn w:val="Policepardfaut"/>
    <w:link w:val="Pieddepage"/>
    <w:uiPriority w:val="2"/>
  </w:style>
  <w:style w:type="table" w:customStyle="1" w:styleId="Pasdebordures">
    <w:name w:val="Pas de bordures"/>
    <w:basedOn w:val="TableauNormal"/>
    <w:uiPriority w:val="99"/>
    <w:pPr>
      <w:spacing w:after="0" w:line="240" w:lineRule="auto"/>
    </w:pPr>
    <w:tblPr/>
  </w:style>
  <w:style w:type="table" w:styleId="TableauGrille1Clair-Accentuation1">
    <w:name w:val="Grid Table 1 Light Accent 1"/>
    <w:aliases w:val="Sample questionnaires table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TableauGrille2-Accentuation1">
    <w:name w:val="Grid Table 2 Accent 1"/>
    <w:basedOn w:val="Tableau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Pr>
      <w:rFonts w:ascii="Arial" w:hAnsi="Arial" w:cs="Arial"/>
      <w:vanish/>
      <w:sz w:val="16"/>
      <w:szCs w:val="16"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ordonnes">
    <w:name w:val="Coordonnées"/>
    <w:basedOn w:val="Normal"/>
    <w:uiPriority w:val="1"/>
    <w:qFormat/>
    <w:pPr>
      <w:spacing w:after="0"/>
      <w:jc w:val="right"/>
    </w:pPr>
    <w:rPr>
      <w:caps/>
    </w:rPr>
  </w:style>
  <w:style w:type="table" w:styleId="TableauGrille3-Accentuation3">
    <w:name w:val="Grid Table 3 Accent 3"/>
    <w:basedOn w:val="Tableau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eauGrille5Fonc-Accentuation3">
    <w:name w:val="Grid Table 5 Dark Accent 3"/>
    <w:basedOn w:val="Tableau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eauGrille1Clair-Accentuation3">
    <w:name w:val="Grid Table 1 Light Accent 3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lev">
    <w:name w:val="Strong"/>
    <w:basedOn w:val="Policepardfaut"/>
    <w:uiPriority w:val="22"/>
    <w:qFormat/>
    <w:rPr>
      <w:b/>
      <w:bCs/>
    </w:rPr>
  </w:style>
  <w:style w:type="paragraph" w:customStyle="1" w:styleId="Textedetableau">
    <w:name w:val="Texte de tableau"/>
    <w:basedOn w:val="Normal"/>
    <w:uiPriority w:val="1"/>
    <w:qFormat/>
    <w:pPr>
      <w:spacing w:before="120" w:after="0"/>
    </w:pPr>
  </w:style>
  <w:style w:type="table" w:styleId="TableauListe6Couleur-Accentuation2">
    <w:name w:val="List Table 6 Colorful Accent 2"/>
    <w:basedOn w:val="Tableau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Grille1Clair-Accentuation2">
    <w:name w:val="Grid Table 1 Light Accent 2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epuc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">
    <w:name w:val="Image"/>
    <w:basedOn w:val="Normal"/>
    <w:qFormat/>
    <w:rsid w:val="00E279B8"/>
    <w:pPr>
      <w:spacing w:before="5760" w:after="0" w:line="720" w:lineRule="auto"/>
      <w:jc w:val="right"/>
    </w:pPr>
  </w:style>
  <w:style w:type="character" w:styleId="Accentuationintense">
    <w:name w:val="Intense Emphasis"/>
    <w:basedOn w:val="Policepardfaut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13333F"/>
    <w:rPr>
      <w:i/>
      <w:iCs/>
      <w:color w:val="355D7E" w:themeColor="accent1" w:themeShade="80"/>
    </w:rPr>
  </w:style>
  <w:style w:type="character" w:styleId="Rfrenceintense">
    <w:name w:val="Intense Reference"/>
    <w:basedOn w:val="Policepardfaut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Normalcentr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Lienhypertexte">
    <w:name w:val="Hyperlink"/>
    <w:basedOn w:val="Policepardfaut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Paragraphedeliste">
    <w:name w:val="List Paragraph"/>
    <w:basedOn w:val="Normal"/>
    <w:uiPriority w:val="34"/>
    <w:unhideWhenUsed/>
    <w:qFormat/>
    <w:rsid w:val="004B6AE7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32B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left="0" w:right="0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32BA1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432BA1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Policepardfaut"/>
    <w:rsid w:val="00432BA1"/>
  </w:style>
  <w:style w:type="character" w:customStyle="1" w:styleId="na">
    <w:name w:val="na"/>
    <w:basedOn w:val="Policepardfaut"/>
    <w:rsid w:val="00432BA1"/>
  </w:style>
  <w:style w:type="character" w:customStyle="1" w:styleId="s">
    <w:name w:val="s"/>
    <w:basedOn w:val="Policepardfaut"/>
    <w:rsid w:val="00432BA1"/>
  </w:style>
  <w:style w:type="character" w:styleId="Mentionnonrsolue">
    <w:name w:val="Unresolved Mention"/>
    <w:basedOn w:val="Policepardfaut"/>
    <w:uiPriority w:val="99"/>
    <w:semiHidden/>
    <w:unhideWhenUsed/>
    <w:rsid w:val="006B48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3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PosadasHumberto/Listes-CRUD-for-Studi.git" TargetMode="External"/><Relationship Id="rId14" Type="http://schemas.openxmlformats.org/officeDocument/2006/relationships/image" Target="media/image6.gif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mberto-PC\AppData\Roaming\Microsoft\Templates\Plan%20de%20communication%20de%20proj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01F5DC9CE4492FA1F1D50A7D7A27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1C1DAD-8F02-4646-9ED2-7BD6BEE1D54D}"/>
      </w:docPartPr>
      <w:docPartBody>
        <w:p w:rsidR="00706B56" w:rsidRDefault="00000000">
          <w:pPr>
            <w:pStyle w:val="6601F5DC9CE4492FA1F1D50A7D7A2744"/>
          </w:pPr>
          <w:r>
            <w:rPr>
              <w:lang w:bidi="fr-FR"/>
            </w:rPr>
            <w:t>Version</w:t>
          </w:r>
        </w:p>
      </w:docPartBody>
    </w:docPart>
    <w:docPart>
      <w:docPartPr>
        <w:name w:val="57F4F1FD62A44966B5EC275D0E3633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CE9818-5F57-4E79-B9E1-65412D2FAD24}"/>
      </w:docPartPr>
      <w:docPartBody>
        <w:p w:rsidR="00706B56" w:rsidRDefault="00000000">
          <w:pPr>
            <w:pStyle w:val="57F4F1FD62A44966B5EC275D0E3633EF"/>
          </w:pPr>
          <w:r>
            <w:rPr>
              <w:lang w:bidi="fr-FR"/>
            </w:rPr>
            <w:t>Votre nom</w:t>
          </w:r>
        </w:p>
      </w:docPartBody>
    </w:docPart>
    <w:docPart>
      <w:docPartPr>
        <w:name w:val="417F45D848E5474995CDAFFFEDAE31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5D826B-F92F-4188-86E8-5FD81516A148}"/>
      </w:docPartPr>
      <w:docPartBody>
        <w:p w:rsidR="00706B56" w:rsidRDefault="00000000">
          <w:pPr>
            <w:pStyle w:val="417F45D848E5474995CDAFFFEDAE3123"/>
          </w:pPr>
          <w:r>
            <w:rPr>
              <w:lang w:bidi="fr-FR"/>
            </w:rPr>
            <w:t>nom de l’entreprise</w:t>
          </w:r>
        </w:p>
      </w:docPartBody>
    </w:docPart>
    <w:docPart>
      <w:docPartPr>
        <w:name w:val="B1D237592578484BAC26683F11F08C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83286E-D58F-4EB0-8545-5705F9363F72}"/>
      </w:docPartPr>
      <w:docPartBody>
        <w:p w:rsidR="00706B56" w:rsidRDefault="00000000">
          <w:pPr>
            <w:pStyle w:val="B1D237592578484BAC26683F11F08CEA"/>
          </w:pPr>
          <w:r>
            <w:rPr>
              <w:lang w:bidi="fr-FR"/>
            </w:rPr>
            <w:t>Adresse de l’entreprise</w:t>
          </w:r>
        </w:p>
      </w:docPartBody>
    </w:docPart>
    <w:docPart>
      <w:docPartPr>
        <w:name w:val="00F6E054828F48A2846E2665866280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AD4E3F-7CE9-461B-BA66-14C3AE1D1E23}"/>
      </w:docPartPr>
      <w:docPartBody>
        <w:p w:rsidR="00706B56" w:rsidRDefault="00000000">
          <w:pPr>
            <w:pStyle w:val="00F6E054828F48A2846E26658662807E"/>
          </w:pPr>
          <w:r>
            <w:rPr>
              <w:lang w:bidi="fr-FR"/>
            </w:rPr>
            <w:t>Plan de communication du projet</w:t>
          </w:r>
        </w:p>
      </w:docPartBody>
    </w:docPart>
    <w:docPart>
      <w:docPartPr>
        <w:name w:val="89260BAB18F14E3ABA845D4B23F8A51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74C7AC-7B27-4BE2-8AC7-BD7C45FAB267}"/>
      </w:docPartPr>
      <w:docPartBody>
        <w:p w:rsidR="00706B56" w:rsidRDefault="00000000">
          <w:pPr>
            <w:pStyle w:val="89260BAB18F14E3ABA845D4B23F8A515"/>
          </w:pPr>
          <w:r>
            <w:rPr>
              <w:lang w:bidi="fr-FR"/>
            </w:rPr>
            <w:t>Probabilité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D1D"/>
    <w:rsid w:val="006C48BD"/>
    <w:rsid w:val="00706B56"/>
    <w:rsid w:val="00CB3D1D"/>
    <w:rsid w:val="00F8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601F5DC9CE4492FA1F1D50A7D7A2744">
    <w:name w:val="6601F5DC9CE4492FA1F1D50A7D7A2744"/>
  </w:style>
  <w:style w:type="paragraph" w:customStyle="1" w:styleId="57F4F1FD62A44966B5EC275D0E3633EF">
    <w:name w:val="57F4F1FD62A44966B5EC275D0E3633EF"/>
  </w:style>
  <w:style w:type="paragraph" w:customStyle="1" w:styleId="417F45D848E5474995CDAFFFEDAE3123">
    <w:name w:val="417F45D848E5474995CDAFFFEDAE3123"/>
  </w:style>
  <w:style w:type="paragraph" w:customStyle="1" w:styleId="B1D237592578484BAC26683F11F08CEA">
    <w:name w:val="B1D237592578484BAC26683F11F08CEA"/>
  </w:style>
  <w:style w:type="paragraph" w:customStyle="1" w:styleId="00F6E054828F48A2846E26658662807E">
    <w:name w:val="00F6E054828F48A2846E26658662807E"/>
  </w:style>
  <w:style w:type="character" w:styleId="lev">
    <w:name w:val="Strong"/>
    <w:basedOn w:val="Policepardfaut"/>
    <w:uiPriority w:val="1"/>
    <w:qFormat/>
    <w:rPr>
      <w:b/>
      <w:bCs/>
    </w:rPr>
  </w:style>
  <w:style w:type="paragraph" w:customStyle="1" w:styleId="89260BAB18F14E3ABA845D4B23F8A515">
    <w:name w:val="89260BAB18F14E3ABA845D4B23F8A5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Studi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communication de projet.dotx</Template>
  <TotalTime>146</TotalTime>
  <Pages>12</Pages>
  <Words>1378</Words>
  <Characters>7584</Characters>
  <Application>Microsoft Office Word</Application>
  <DocSecurity>0</DocSecurity>
  <Lines>63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Bachelor</Company>
  <LinksUpToDate>false</LinksUpToDate>
  <CharactersWithSpaces>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Humberto-PC</dc:creator>
  <cp:keywords>Notice d’utilisation</cp:keywords>
  <dc:description>Posadas Humberto</dc:description>
  <cp:lastModifiedBy>churrey</cp:lastModifiedBy>
  <cp:revision>107</cp:revision>
  <dcterms:created xsi:type="dcterms:W3CDTF">2022-07-30T15:49:00Z</dcterms:created>
  <dcterms:modified xsi:type="dcterms:W3CDTF">2022-07-30T19:51:00Z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